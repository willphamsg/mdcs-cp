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7490" w14:textId="5B34D3D3" w:rsidR="00076C6A" w:rsidRPr="00076C6A" w:rsidRDefault="00704D7C" w:rsidP="00D24753">
      <w:pPr>
        <w:pStyle w:val="Title"/>
        <w:spacing w:line="240" w:lineRule="auto"/>
        <w:rPr>
          <w:rFonts w:ascii="Montserrat" w:hAnsi="Montserrat"/>
          <w:sz w:val="72"/>
        </w:rPr>
      </w:pPr>
      <w:r>
        <w:rPr>
          <w:rFonts w:ascii="Montserrat" w:hAnsi="Montserrat"/>
          <w:sz w:val="72"/>
        </w:rPr>
        <w:t xml:space="preserve">How to </w:t>
      </w:r>
      <w:r w:rsidR="00FE4D50">
        <w:rPr>
          <w:rFonts w:ascii="Montserrat" w:hAnsi="Montserrat"/>
          <w:sz w:val="72"/>
        </w:rPr>
        <w:t>Build Angular</w:t>
      </w:r>
      <w:r>
        <w:rPr>
          <w:rFonts w:ascii="Montserrat" w:hAnsi="Montserrat"/>
          <w:sz w:val="72"/>
        </w:rPr>
        <w:t xml:space="preserve"> Application</w:t>
      </w:r>
    </w:p>
    <w:p w14:paraId="1B1F0F88" w14:textId="21DE835E" w:rsidR="0067207C" w:rsidRPr="00F621F8" w:rsidRDefault="008F3D61" w:rsidP="00D24753">
      <w:pPr>
        <w:pStyle w:val="Subtitle"/>
        <w:rPr>
          <w:rFonts w:ascii="Montserrat" w:hAnsi="Montserrat"/>
          <w:sz w:val="48"/>
          <w:szCs w:val="48"/>
        </w:rPr>
      </w:pPr>
      <w:r w:rsidRPr="00F621F8">
        <w:rPr>
          <w:rFonts w:ascii="Montserrat" w:hAnsi="Montserrat"/>
          <w:sz w:val="48"/>
          <w:szCs w:val="48"/>
        </w:rPr>
        <w:t>RS806</w:t>
      </w:r>
      <w:r w:rsidR="00346F14" w:rsidRPr="00F621F8">
        <w:rPr>
          <w:rFonts w:ascii="Montserrat" w:hAnsi="Montserrat"/>
          <w:sz w:val="48"/>
          <w:szCs w:val="48"/>
        </w:rPr>
        <w:t xml:space="preserve"> – Software Modules for Ticketing System</w:t>
      </w:r>
    </w:p>
    <w:p w14:paraId="11A38437" w14:textId="19244C79" w:rsidR="0067207C" w:rsidRPr="00F621F8" w:rsidRDefault="0067207C" w:rsidP="00D24753">
      <w:pPr>
        <w:pStyle w:val="DocmentVersion"/>
        <w:spacing w:line="240" w:lineRule="auto"/>
        <w:rPr>
          <w:rFonts w:ascii="Montserrat" w:hAnsi="Montserrat"/>
        </w:rPr>
      </w:pPr>
      <w:r w:rsidRPr="774E5D4A">
        <w:rPr>
          <w:rFonts w:ascii="Times New Roman" w:hAnsi="Times New Roman" w:cs="Times New Roman"/>
        </w:rPr>
        <w:t>●</w:t>
      </w:r>
      <w:r w:rsidRPr="774E5D4A">
        <w:rPr>
          <w:rFonts w:ascii="Montserrat" w:hAnsi="Montserrat"/>
        </w:rPr>
        <w:t xml:space="preserve"> </w:t>
      </w:r>
      <w:r w:rsidR="001808A4">
        <w:rPr>
          <w:rFonts w:ascii="Montserrat" w:hAnsi="Montserrat"/>
        </w:rPr>
        <w:t>13</w:t>
      </w:r>
      <w:r w:rsidR="0012210A">
        <w:rPr>
          <w:rFonts w:ascii="Montserrat" w:hAnsi="Montserrat"/>
        </w:rPr>
        <w:t xml:space="preserve"> </w:t>
      </w:r>
      <w:r w:rsidR="001808A4">
        <w:rPr>
          <w:rFonts w:ascii="Montserrat" w:hAnsi="Montserrat"/>
        </w:rPr>
        <w:t>Mar</w:t>
      </w:r>
      <w:r w:rsidR="00D96F34" w:rsidRPr="774E5D4A">
        <w:rPr>
          <w:rFonts w:ascii="Montserrat" w:hAnsi="Montserrat"/>
        </w:rPr>
        <w:t xml:space="preserve"> 202</w:t>
      </w:r>
      <w:r w:rsidR="001808A4">
        <w:rPr>
          <w:rFonts w:ascii="Montserrat" w:hAnsi="Montserrat"/>
        </w:rPr>
        <w:t>6</w:t>
      </w:r>
    </w:p>
    <w:p w14:paraId="4913E11C" w14:textId="77777777" w:rsidR="0067207C" w:rsidRDefault="0067207C" w:rsidP="00D24753">
      <w:pPr>
        <w:spacing w:line="240" w:lineRule="auto"/>
        <w:rPr>
          <w:lang w:val="en-GB" w:eastAsia="en-US"/>
        </w:rPr>
      </w:pPr>
    </w:p>
    <w:p w14:paraId="1AAFD2AE" w14:textId="77777777" w:rsidR="0067207C" w:rsidRDefault="0067207C" w:rsidP="00D24753">
      <w:pPr>
        <w:spacing w:line="240" w:lineRule="auto"/>
        <w:rPr>
          <w:lang w:val="en-GB" w:eastAsia="en-US"/>
        </w:rPr>
      </w:pPr>
    </w:p>
    <w:p w14:paraId="66321914" w14:textId="77777777" w:rsidR="0067207C" w:rsidRDefault="0067207C" w:rsidP="00D24753">
      <w:pPr>
        <w:spacing w:line="240" w:lineRule="auto"/>
        <w:rPr>
          <w:lang w:val="en-GB" w:eastAsia="en-US"/>
        </w:rPr>
      </w:pPr>
    </w:p>
    <w:p w14:paraId="2AF8F320" w14:textId="77777777" w:rsidR="0067207C" w:rsidRDefault="0067207C" w:rsidP="00D24753">
      <w:pPr>
        <w:spacing w:line="240" w:lineRule="auto"/>
        <w:rPr>
          <w:lang w:val="en-GB" w:eastAsia="en-US"/>
        </w:rPr>
      </w:pPr>
    </w:p>
    <w:p w14:paraId="2B93EAD1" w14:textId="77777777" w:rsidR="0067207C" w:rsidRDefault="0067207C" w:rsidP="00D24753">
      <w:pPr>
        <w:spacing w:line="240" w:lineRule="auto"/>
        <w:rPr>
          <w:lang w:val="en-GB" w:eastAsia="en-US"/>
        </w:rPr>
      </w:pPr>
    </w:p>
    <w:p w14:paraId="64A425BF" w14:textId="77777777" w:rsidR="0067207C" w:rsidRDefault="0067207C" w:rsidP="00D24753">
      <w:pPr>
        <w:spacing w:line="240" w:lineRule="auto"/>
        <w:rPr>
          <w:lang w:val="en-GB" w:eastAsia="en-US"/>
        </w:rPr>
      </w:pPr>
    </w:p>
    <w:p w14:paraId="0848F7B7" w14:textId="77777777" w:rsidR="0067207C" w:rsidRDefault="0067207C" w:rsidP="00D24753">
      <w:pPr>
        <w:spacing w:line="240" w:lineRule="auto"/>
        <w:rPr>
          <w:lang w:val="en-GB" w:eastAsia="en-US"/>
        </w:rPr>
      </w:pPr>
    </w:p>
    <w:p w14:paraId="7253ED76" w14:textId="77777777" w:rsidR="004B516C" w:rsidRDefault="004B516C" w:rsidP="00D24753">
      <w:pPr>
        <w:spacing w:line="240" w:lineRule="auto"/>
        <w:rPr>
          <w:lang w:val="en-GB" w:eastAsia="en-US"/>
        </w:rPr>
      </w:pPr>
    </w:p>
    <w:p w14:paraId="18C9BABC" w14:textId="77777777" w:rsidR="004B516C" w:rsidRDefault="004B516C" w:rsidP="00D24753">
      <w:pPr>
        <w:spacing w:line="240" w:lineRule="auto"/>
        <w:rPr>
          <w:lang w:val="en-GB" w:eastAsia="en-US"/>
        </w:rPr>
      </w:pPr>
    </w:p>
    <w:p w14:paraId="0E0D834F" w14:textId="77777777" w:rsidR="004B516C" w:rsidRDefault="004B516C" w:rsidP="00D24753">
      <w:pPr>
        <w:spacing w:line="240" w:lineRule="auto"/>
        <w:rPr>
          <w:lang w:val="en-GB" w:eastAsia="en-US"/>
        </w:rPr>
      </w:pPr>
    </w:p>
    <w:p w14:paraId="37732C57" w14:textId="77777777" w:rsidR="004B516C" w:rsidRDefault="004B516C" w:rsidP="00D24753">
      <w:pPr>
        <w:spacing w:line="240" w:lineRule="auto"/>
        <w:rPr>
          <w:lang w:val="en-GB" w:eastAsia="en-US"/>
        </w:rPr>
      </w:pPr>
    </w:p>
    <w:p w14:paraId="5878D9C0" w14:textId="77777777" w:rsidR="004B516C" w:rsidRDefault="004B516C" w:rsidP="00D24753">
      <w:pPr>
        <w:spacing w:line="240" w:lineRule="auto"/>
        <w:rPr>
          <w:lang w:val="en-GB" w:eastAsia="en-US"/>
        </w:rPr>
      </w:pPr>
    </w:p>
    <w:p w14:paraId="2F4673EA" w14:textId="77777777" w:rsidR="004B516C" w:rsidRDefault="004B516C" w:rsidP="00D24753">
      <w:pPr>
        <w:spacing w:line="240" w:lineRule="auto"/>
        <w:rPr>
          <w:lang w:val="en-GB" w:eastAsia="en-US"/>
        </w:rPr>
      </w:pPr>
    </w:p>
    <w:p w14:paraId="3CD9B7B1" w14:textId="6BD29022" w:rsidR="004B516C" w:rsidRPr="000F58B8" w:rsidRDefault="004B516C" w:rsidP="00D24753">
      <w:pPr>
        <w:spacing w:line="240" w:lineRule="auto"/>
      </w:pPr>
    </w:p>
    <w:p w14:paraId="693E6EA3" w14:textId="1C796CA5" w:rsidR="004C35EE" w:rsidRPr="00F621F8" w:rsidRDefault="008F7A78" w:rsidP="00D24753">
      <w:pPr>
        <w:pStyle w:val="CoverpageAddress"/>
        <w:spacing w:line="240" w:lineRule="auto"/>
        <w:rPr>
          <w:rFonts w:ascii="Montserrat" w:hAnsi="Montserrat"/>
        </w:rPr>
        <w:sectPr w:rsidR="004C35EE" w:rsidRPr="00F621F8" w:rsidSect="002D08AB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nextColumn"/>
          <w:pgSz w:w="12240" w:h="15840" w:code="1"/>
          <w:pgMar w:top="1440" w:right="1440" w:bottom="1440" w:left="1440" w:header="706" w:footer="706" w:gutter="0"/>
          <w:cols w:space="720"/>
          <w:titlePg/>
          <w:docGrid w:linePitch="360"/>
        </w:sectPr>
      </w:pPr>
      <w:r>
        <w:rPr>
          <w:rFonts w:ascii="Montserrat" w:hAnsi="Montserrat"/>
        </w:rPr>
        <w:t>Author</w:t>
      </w:r>
      <w:r w:rsidR="00B8215F">
        <w:rPr>
          <w:rFonts w:ascii="Montserrat" w:hAnsi="Montserrat"/>
        </w:rPr>
        <w:t>: USER Experience Researchers Pt</w:t>
      </w:r>
      <w:r w:rsidR="006936B3">
        <w:rPr>
          <w:rFonts w:ascii="Montserrat" w:hAnsi="Montserrat"/>
        </w:rPr>
        <w:t>e</w:t>
      </w:r>
      <w:r w:rsidR="00B8215F">
        <w:rPr>
          <w:rFonts w:ascii="Montserrat" w:hAnsi="Montserrat"/>
        </w:rPr>
        <w:t>. Ltd.</w:t>
      </w:r>
    </w:p>
    <w:bookmarkStart w:id="0" w:name="_Toc146698395" w:displacedByCustomXml="next"/>
    <w:bookmarkEnd w:id="0" w:displacedByCustomXml="next"/>
    <w:bookmarkStart w:id="1" w:name="_Toc172753108" w:displacedByCustomXml="next"/>
    <w:sdt>
      <w:sdtPr>
        <w:rPr>
          <w:rFonts w:ascii="Montserrat" w:eastAsia="MS Mincho" w:hAnsi="Montserrat" w:cs="Times New Roman"/>
          <w:b w:val="0"/>
          <w:bCs w:val="0"/>
          <w:color w:val="auto"/>
          <w:sz w:val="22"/>
          <w:szCs w:val="20"/>
          <w:lang w:eastAsia="en-GB"/>
        </w:rPr>
        <w:id w:val="1603917257"/>
        <w:docPartObj>
          <w:docPartGallery w:val="Table of Contents"/>
          <w:docPartUnique/>
        </w:docPartObj>
      </w:sdtPr>
      <w:sdtEndPr>
        <w:rPr>
          <w:szCs w:val="22"/>
        </w:rPr>
      </w:sdtEndPr>
      <w:sdtContent>
        <w:p w14:paraId="045D38B7" w14:textId="55155E3D" w:rsidR="00092E85" w:rsidRDefault="00092E85" w:rsidP="00D24753">
          <w:pPr>
            <w:pStyle w:val="TOCHeading"/>
            <w:spacing w:line="240" w:lineRule="auto"/>
          </w:pPr>
          <w:r>
            <w:t>Table of Contents</w:t>
          </w:r>
        </w:p>
        <w:p w14:paraId="51E61885" w14:textId="4119C111" w:rsidR="001808A4" w:rsidRDefault="00092E85">
          <w:pPr>
            <w:pStyle w:val="TOC1"/>
            <w:tabs>
              <w:tab w:val="left" w:pos="440"/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SG" w:eastAsia="zh-C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4302951" w:history="1">
            <w:r w:rsidR="001808A4" w:rsidRPr="007328FD">
              <w:rPr>
                <w:rStyle w:val="Hyperlink"/>
                <w:noProof/>
              </w:rPr>
              <w:t>1</w:t>
            </w:r>
            <w:r w:rsidR="001808A4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SG" w:eastAsia="zh-CN"/>
                <w14:ligatures w14:val="standardContextual"/>
              </w:rPr>
              <w:tab/>
            </w:r>
            <w:r w:rsidR="001808A4" w:rsidRPr="007328FD">
              <w:rPr>
                <w:rStyle w:val="Hyperlink"/>
                <w:noProof/>
              </w:rPr>
              <w:t>Document Control</w:t>
            </w:r>
            <w:r w:rsidR="001808A4">
              <w:rPr>
                <w:noProof/>
                <w:webHidden/>
              </w:rPr>
              <w:tab/>
            </w:r>
            <w:r w:rsidR="001808A4">
              <w:rPr>
                <w:noProof/>
                <w:webHidden/>
              </w:rPr>
              <w:fldChar w:fldCharType="begin"/>
            </w:r>
            <w:r w:rsidR="001808A4">
              <w:rPr>
                <w:noProof/>
                <w:webHidden/>
              </w:rPr>
              <w:instrText xml:space="preserve"> PAGEREF _Toc224302951 \h </w:instrText>
            </w:r>
            <w:r w:rsidR="001808A4">
              <w:rPr>
                <w:noProof/>
                <w:webHidden/>
              </w:rPr>
            </w:r>
            <w:r w:rsidR="001808A4">
              <w:rPr>
                <w:noProof/>
                <w:webHidden/>
              </w:rPr>
              <w:fldChar w:fldCharType="separate"/>
            </w:r>
            <w:r w:rsidR="001808A4">
              <w:rPr>
                <w:noProof/>
                <w:webHidden/>
              </w:rPr>
              <w:t>3</w:t>
            </w:r>
            <w:r w:rsidR="001808A4">
              <w:rPr>
                <w:noProof/>
                <w:webHidden/>
              </w:rPr>
              <w:fldChar w:fldCharType="end"/>
            </w:r>
          </w:hyperlink>
        </w:p>
        <w:p w14:paraId="03479165" w14:textId="68B7F52D" w:rsidR="001808A4" w:rsidRDefault="001808A4">
          <w:pPr>
            <w:pStyle w:val="TOC1"/>
            <w:tabs>
              <w:tab w:val="left" w:pos="440"/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SG" w:eastAsia="zh-CN"/>
              <w14:ligatures w14:val="standardContextual"/>
            </w:rPr>
          </w:pPr>
          <w:hyperlink w:anchor="_Toc224302952" w:history="1">
            <w:r w:rsidRPr="007328FD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SG" w:eastAsia="zh-CN"/>
                <w14:ligatures w14:val="standardContextual"/>
              </w:rPr>
              <w:tab/>
            </w:r>
            <w:r w:rsidRPr="007328F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7275" w14:textId="214C6D89" w:rsidR="001808A4" w:rsidRDefault="001808A4">
          <w:pPr>
            <w:pStyle w:val="TOC1"/>
            <w:tabs>
              <w:tab w:val="left" w:pos="440"/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SG" w:eastAsia="zh-CN"/>
              <w14:ligatures w14:val="standardContextual"/>
            </w:rPr>
          </w:pPr>
          <w:hyperlink w:anchor="_Toc224302953" w:history="1">
            <w:r w:rsidRPr="007328FD">
              <w:rPr>
                <w:rStyle w:val="Hyperlink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:lang w:val="en-SG" w:eastAsia="zh-CN"/>
                <w14:ligatures w14:val="standardContextual"/>
              </w:rPr>
              <w:tab/>
            </w:r>
            <w:r w:rsidRPr="007328FD">
              <w:rPr>
                <w:rStyle w:val="Hyperlink"/>
                <w:noProof/>
              </w:rPr>
              <w:t>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0D723" w14:textId="01C2C908" w:rsidR="001808A4" w:rsidRDefault="001808A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SG" w:eastAsia="zh-CN"/>
              <w14:ligatures w14:val="standardContextual"/>
            </w:rPr>
          </w:pPr>
          <w:hyperlink w:anchor="_Toc224302954" w:history="1">
            <w:r w:rsidRPr="007328FD">
              <w:rPr>
                <w:rStyle w:val="Hyperlink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SG" w:eastAsia="zh-CN"/>
                <w14:ligatures w14:val="standardContextual"/>
              </w:rPr>
              <w:tab/>
            </w:r>
            <w:r w:rsidRPr="007328FD">
              <w:rPr>
                <w:rStyle w:val="Hyperlink"/>
                <w:noProof/>
              </w:rPr>
              <w:t>Pre-requisite to use Locally 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A2205" w14:textId="1311F321" w:rsidR="001808A4" w:rsidRDefault="001808A4">
          <w:pPr>
            <w:pStyle w:val="TOC2"/>
            <w:tabs>
              <w:tab w:val="left" w:pos="880"/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SG" w:eastAsia="zh-CN"/>
              <w14:ligatures w14:val="standardContextual"/>
            </w:rPr>
          </w:pPr>
          <w:hyperlink w:anchor="_Toc224302955" w:history="1">
            <w:r w:rsidRPr="007328FD">
              <w:rPr>
                <w:rStyle w:val="Hyperlink"/>
                <w:noProof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SG" w:eastAsia="zh-CN"/>
                <w14:ligatures w14:val="standardContextual"/>
              </w:rPr>
              <w:tab/>
            </w:r>
            <w:r w:rsidRPr="007328FD">
              <w:rPr>
                <w:rStyle w:val="Hyperlink"/>
                <w:noProof/>
              </w:rPr>
              <w:t>Build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58718" w14:textId="6337FE85" w:rsidR="00092E85" w:rsidRDefault="00092E85" w:rsidP="00D24753">
          <w:pPr>
            <w:spacing w:line="24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4DF05CD" w14:textId="251B4BC5" w:rsidR="008B5032" w:rsidRDefault="00024540" w:rsidP="00D24753">
      <w:pPr>
        <w:pStyle w:val="Heading1"/>
        <w:spacing w:line="240" w:lineRule="auto"/>
      </w:pPr>
      <w:bookmarkStart w:id="2" w:name="_Toc224302951"/>
      <w:r>
        <w:lastRenderedPageBreak/>
        <w:t>Document Control</w:t>
      </w:r>
      <w:bookmarkEnd w:id="1"/>
      <w:bookmarkEnd w:id="2"/>
    </w:p>
    <w:p w14:paraId="31833A80" w14:textId="3357DAAE" w:rsidR="00F705E5" w:rsidRDefault="00482DAD" w:rsidP="00D24753">
      <w:pPr>
        <w:spacing w:line="240" w:lineRule="auto"/>
      </w:pPr>
      <w:r w:rsidRPr="00DC70C4">
        <w:rPr>
          <w:b/>
          <w:bCs/>
        </w:rPr>
        <w:t>Document Title</w:t>
      </w:r>
      <w:r>
        <w:t xml:space="preserve">: </w:t>
      </w:r>
      <w:r w:rsidR="005F572B">
        <w:t>RS806_</w:t>
      </w:r>
      <w:r w:rsidR="00704D7C">
        <w:t xml:space="preserve">How to </w:t>
      </w:r>
      <w:r w:rsidR="00FE4D50">
        <w:t>build Angular A</w:t>
      </w:r>
      <w:r w:rsidR="00704D7C">
        <w:t>pplication</w:t>
      </w:r>
      <w:r w:rsidR="005F572B">
        <w:t>.docx</w:t>
      </w:r>
    </w:p>
    <w:p w14:paraId="64467B60" w14:textId="48810ADE" w:rsidR="001022C7" w:rsidRDefault="00A73690" w:rsidP="00D24753">
      <w:pPr>
        <w:spacing w:line="240" w:lineRule="auto"/>
      </w:pPr>
      <w:r w:rsidRPr="00DC70C4">
        <w:rPr>
          <w:b/>
          <w:bCs/>
        </w:rPr>
        <w:t>Release</w:t>
      </w:r>
      <w:r w:rsidR="003D2134"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406BE8" w14:paraId="1764C4AC" w14:textId="77777777" w:rsidTr="003117E1">
        <w:trPr>
          <w:trHeight w:val="20"/>
        </w:trPr>
        <w:tc>
          <w:tcPr>
            <w:tcW w:w="2324" w:type="dxa"/>
            <w:shd w:val="clear" w:color="auto" w:fill="FFC000"/>
          </w:tcPr>
          <w:p w14:paraId="697D2547" w14:textId="52AD6126" w:rsidR="00406BE8" w:rsidRPr="00DC70C4" w:rsidRDefault="00E56231" w:rsidP="00D24753">
            <w:pPr>
              <w:spacing w:line="240" w:lineRule="auto"/>
              <w:rPr>
                <w:b/>
                <w:bCs/>
              </w:rPr>
            </w:pPr>
            <w:r w:rsidRPr="00DC70C4">
              <w:rPr>
                <w:b/>
                <w:bCs/>
              </w:rPr>
              <w:t>Version</w:t>
            </w:r>
          </w:p>
        </w:tc>
        <w:tc>
          <w:tcPr>
            <w:tcW w:w="2324" w:type="dxa"/>
            <w:shd w:val="clear" w:color="auto" w:fill="FFC000"/>
          </w:tcPr>
          <w:p w14:paraId="010BF8AD" w14:textId="74348E7C" w:rsidR="00406BE8" w:rsidRPr="00DC70C4" w:rsidRDefault="00C94659" w:rsidP="00D24753">
            <w:pPr>
              <w:spacing w:line="240" w:lineRule="auto"/>
              <w:rPr>
                <w:b/>
                <w:bCs/>
              </w:rPr>
            </w:pPr>
            <w:r w:rsidRPr="00DC70C4">
              <w:rPr>
                <w:b/>
                <w:bCs/>
              </w:rPr>
              <w:t>Date Release</w:t>
            </w:r>
          </w:p>
        </w:tc>
        <w:tc>
          <w:tcPr>
            <w:tcW w:w="2324" w:type="dxa"/>
            <w:shd w:val="clear" w:color="auto" w:fill="FFC000"/>
          </w:tcPr>
          <w:p w14:paraId="434FC8A8" w14:textId="21399FEE" w:rsidR="00406BE8" w:rsidRPr="00DC70C4" w:rsidRDefault="00B44E76" w:rsidP="00D24753">
            <w:pPr>
              <w:spacing w:line="240" w:lineRule="auto"/>
              <w:rPr>
                <w:b/>
                <w:bCs/>
              </w:rPr>
            </w:pPr>
            <w:r w:rsidRPr="00DC70C4">
              <w:rPr>
                <w:b/>
                <w:bCs/>
              </w:rPr>
              <w:t>Author</w:t>
            </w:r>
          </w:p>
        </w:tc>
        <w:tc>
          <w:tcPr>
            <w:tcW w:w="2324" w:type="dxa"/>
            <w:shd w:val="clear" w:color="auto" w:fill="FFC000"/>
          </w:tcPr>
          <w:p w14:paraId="66D1BDA1" w14:textId="34E0C14E" w:rsidR="00406BE8" w:rsidRPr="00DC70C4" w:rsidRDefault="004B73F0" w:rsidP="00D24753">
            <w:pPr>
              <w:spacing w:line="240" w:lineRule="auto"/>
              <w:rPr>
                <w:b/>
                <w:bCs/>
              </w:rPr>
            </w:pPr>
            <w:r w:rsidRPr="00DC70C4">
              <w:rPr>
                <w:b/>
                <w:bCs/>
              </w:rPr>
              <w:t>Change Details</w:t>
            </w:r>
          </w:p>
        </w:tc>
      </w:tr>
      <w:tr w:rsidR="00406BE8" w14:paraId="1E532724" w14:textId="77777777" w:rsidTr="003117E1">
        <w:trPr>
          <w:trHeight w:val="20"/>
        </w:trPr>
        <w:tc>
          <w:tcPr>
            <w:tcW w:w="2324" w:type="dxa"/>
          </w:tcPr>
          <w:p w14:paraId="0FD9C5A4" w14:textId="52E5D5EB" w:rsidR="00406BE8" w:rsidRDefault="00E56231" w:rsidP="00D24753">
            <w:pPr>
              <w:spacing w:line="240" w:lineRule="auto"/>
            </w:pPr>
            <w:r>
              <w:t>1.0</w:t>
            </w:r>
          </w:p>
        </w:tc>
        <w:tc>
          <w:tcPr>
            <w:tcW w:w="2324" w:type="dxa"/>
          </w:tcPr>
          <w:p w14:paraId="307FDF2C" w14:textId="2431CB7A" w:rsidR="00406BE8" w:rsidRDefault="00FE4D50" w:rsidP="00D24753">
            <w:pPr>
              <w:spacing w:line="240" w:lineRule="auto"/>
            </w:pPr>
            <w:r>
              <w:t>15 May 2025</w:t>
            </w:r>
          </w:p>
        </w:tc>
        <w:tc>
          <w:tcPr>
            <w:tcW w:w="2324" w:type="dxa"/>
          </w:tcPr>
          <w:p w14:paraId="34A17679" w14:textId="00473C0C" w:rsidR="00406BE8" w:rsidRDefault="00B44E76" w:rsidP="00D24753">
            <w:pPr>
              <w:spacing w:line="240" w:lineRule="auto"/>
            </w:pPr>
            <w:r>
              <w:t>Manan Mahasyah</w:t>
            </w:r>
          </w:p>
        </w:tc>
        <w:tc>
          <w:tcPr>
            <w:tcW w:w="2324" w:type="dxa"/>
          </w:tcPr>
          <w:p w14:paraId="314AD17B" w14:textId="44A616CF" w:rsidR="00406BE8" w:rsidRDefault="004B73F0" w:rsidP="00D24753">
            <w:pPr>
              <w:spacing w:line="240" w:lineRule="auto"/>
            </w:pPr>
            <w:r>
              <w:t>Initial</w:t>
            </w:r>
            <w:r w:rsidR="00DC70C4">
              <w:t xml:space="preserve"> draft</w:t>
            </w:r>
          </w:p>
        </w:tc>
      </w:tr>
      <w:tr w:rsidR="00406BE8" w14:paraId="145E05C9" w14:textId="77777777" w:rsidTr="003117E1">
        <w:trPr>
          <w:trHeight w:val="20"/>
        </w:trPr>
        <w:tc>
          <w:tcPr>
            <w:tcW w:w="2324" w:type="dxa"/>
          </w:tcPr>
          <w:p w14:paraId="7711402E" w14:textId="6AE09E0A" w:rsidR="00406BE8" w:rsidRDefault="001808A4" w:rsidP="00D24753">
            <w:pPr>
              <w:spacing w:line="240" w:lineRule="auto"/>
            </w:pPr>
            <w:r>
              <w:t>-</w:t>
            </w:r>
          </w:p>
        </w:tc>
        <w:tc>
          <w:tcPr>
            <w:tcW w:w="2324" w:type="dxa"/>
          </w:tcPr>
          <w:p w14:paraId="6BD81613" w14:textId="316A69A2" w:rsidR="00406BE8" w:rsidRDefault="001808A4" w:rsidP="00D24753">
            <w:pPr>
              <w:spacing w:line="240" w:lineRule="auto"/>
            </w:pPr>
            <w:r>
              <w:t>13 Mar 2026</w:t>
            </w:r>
          </w:p>
        </w:tc>
        <w:tc>
          <w:tcPr>
            <w:tcW w:w="2324" w:type="dxa"/>
          </w:tcPr>
          <w:p w14:paraId="5BD3D05C" w14:textId="48F0D70E" w:rsidR="00406BE8" w:rsidRDefault="001808A4" w:rsidP="00D24753">
            <w:pPr>
              <w:spacing w:line="240" w:lineRule="auto"/>
            </w:pPr>
            <w:r>
              <w:t>Manan Mahasyah</w:t>
            </w:r>
          </w:p>
        </w:tc>
        <w:tc>
          <w:tcPr>
            <w:tcW w:w="2324" w:type="dxa"/>
          </w:tcPr>
          <w:p w14:paraId="67ED4431" w14:textId="6618EE59" w:rsidR="00406BE8" w:rsidRDefault="001808A4" w:rsidP="00D24753">
            <w:pPr>
              <w:spacing w:line="240" w:lineRule="auto"/>
            </w:pPr>
            <w:r>
              <w:t>Update how to build the angular and include Pre-requisite</w:t>
            </w:r>
          </w:p>
        </w:tc>
      </w:tr>
      <w:tr w:rsidR="00406BE8" w14:paraId="1653D05A" w14:textId="77777777" w:rsidTr="003117E1">
        <w:trPr>
          <w:trHeight w:val="20"/>
        </w:trPr>
        <w:tc>
          <w:tcPr>
            <w:tcW w:w="2324" w:type="dxa"/>
          </w:tcPr>
          <w:p w14:paraId="7610BEC4" w14:textId="77777777" w:rsidR="00406BE8" w:rsidRDefault="00406BE8" w:rsidP="00D24753">
            <w:pPr>
              <w:spacing w:line="240" w:lineRule="auto"/>
            </w:pPr>
          </w:p>
        </w:tc>
        <w:tc>
          <w:tcPr>
            <w:tcW w:w="2324" w:type="dxa"/>
          </w:tcPr>
          <w:p w14:paraId="7B7361BB" w14:textId="77777777" w:rsidR="00406BE8" w:rsidRDefault="00406BE8" w:rsidP="00D24753">
            <w:pPr>
              <w:spacing w:line="240" w:lineRule="auto"/>
            </w:pPr>
          </w:p>
        </w:tc>
        <w:tc>
          <w:tcPr>
            <w:tcW w:w="2324" w:type="dxa"/>
          </w:tcPr>
          <w:p w14:paraId="14793EF1" w14:textId="77777777" w:rsidR="00406BE8" w:rsidRDefault="00406BE8" w:rsidP="00D24753">
            <w:pPr>
              <w:spacing w:line="240" w:lineRule="auto"/>
            </w:pPr>
          </w:p>
        </w:tc>
        <w:tc>
          <w:tcPr>
            <w:tcW w:w="2324" w:type="dxa"/>
          </w:tcPr>
          <w:p w14:paraId="0A706EB5" w14:textId="77777777" w:rsidR="00406BE8" w:rsidRDefault="00406BE8" w:rsidP="00D24753">
            <w:pPr>
              <w:spacing w:line="240" w:lineRule="auto"/>
            </w:pPr>
          </w:p>
        </w:tc>
      </w:tr>
      <w:tr w:rsidR="00406BE8" w14:paraId="2FC4489C" w14:textId="77777777" w:rsidTr="003117E1">
        <w:trPr>
          <w:trHeight w:val="20"/>
        </w:trPr>
        <w:tc>
          <w:tcPr>
            <w:tcW w:w="2324" w:type="dxa"/>
          </w:tcPr>
          <w:p w14:paraId="286CC1D2" w14:textId="77777777" w:rsidR="00406BE8" w:rsidRDefault="00406BE8" w:rsidP="00D24753">
            <w:pPr>
              <w:spacing w:line="240" w:lineRule="auto"/>
            </w:pPr>
          </w:p>
        </w:tc>
        <w:tc>
          <w:tcPr>
            <w:tcW w:w="2324" w:type="dxa"/>
          </w:tcPr>
          <w:p w14:paraId="6F5466CF" w14:textId="77777777" w:rsidR="00406BE8" w:rsidRDefault="00406BE8" w:rsidP="00D24753">
            <w:pPr>
              <w:spacing w:line="240" w:lineRule="auto"/>
            </w:pPr>
          </w:p>
        </w:tc>
        <w:tc>
          <w:tcPr>
            <w:tcW w:w="2324" w:type="dxa"/>
          </w:tcPr>
          <w:p w14:paraId="13F90505" w14:textId="77777777" w:rsidR="00406BE8" w:rsidRDefault="00406BE8" w:rsidP="00D24753">
            <w:pPr>
              <w:spacing w:line="240" w:lineRule="auto"/>
            </w:pPr>
          </w:p>
        </w:tc>
        <w:tc>
          <w:tcPr>
            <w:tcW w:w="2324" w:type="dxa"/>
          </w:tcPr>
          <w:p w14:paraId="534240FF" w14:textId="77777777" w:rsidR="00406BE8" w:rsidRDefault="00406BE8" w:rsidP="00D24753">
            <w:pPr>
              <w:spacing w:line="240" w:lineRule="auto"/>
            </w:pPr>
          </w:p>
        </w:tc>
      </w:tr>
    </w:tbl>
    <w:p w14:paraId="793E41A4" w14:textId="01733404" w:rsidR="003D2134" w:rsidRDefault="00091540" w:rsidP="00D24753">
      <w:pPr>
        <w:pStyle w:val="Heading1"/>
        <w:spacing w:line="240" w:lineRule="auto"/>
      </w:pPr>
      <w:bookmarkStart w:id="3" w:name="_Toc172753109"/>
      <w:bookmarkStart w:id="4" w:name="_Toc224302952"/>
      <w:r>
        <w:lastRenderedPageBreak/>
        <w:t>Introduction</w:t>
      </w:r>
      <w:bookmarkEnd w:id="3"/>
      <w:bookmarkEnd w:id="4"/>
    </w:p>
    <w:p w14:paraId="43C78961" w14:textId="46FA094A" w:rsidR="003E6A83" w:rsidRDefault="000C20FC" w:rsidP="00D24753">
      <w:pPr>
        <w:spacing w:line="240" w:lineRule="auto"/>
      </w:pPr>
      <w:r>
        <w:t>This document</w:t>
      </w:r>
      <w:r w:rsidR="004C7D27">
        <w:t xml:space="preserve"> to describe</w:t>
      </w:r>
      <w:r w:rsidR="006C02AE">
        <w:t xml:space="preserve"> </w:t>
      </w:r>
      <w:r w:rsidR="00704D7C">
        <w:t xml:space="preserve">how to </w:t>
      </w:r>
      <w:r w:rsidR="00D26B17">
        <w:t>setup, build and run the MDCS application.</w:t>
      </w:r>
    </w:p>
    <w:p w14:paraId="41418D45" w14:textId="6709AC0E" w:rsidR="005C1E3C" w:rsidRDefault="00C722A5" w:rsidP="00D26B17">
      <w:pPr>
        <w:pStyle w:val="Heading1"/>
      </w:pPr>
      <w:bookmarkStart w:id="5" w:name="_Toc224302953"/>
      <w:r>
        <w:lastRenderedPageBreak/>
        <w:t>Application</w:t>
      </w:r>
      <w:bookmarkEnd w:id="5"/>
    </w:p>
    <w:p w14:paraId="0A6E1A1D" w14:textId="02A4A747" w:rsidR="00C722A5" w:rsidRDefault="00FE4D50" w:rsidP="00C722A5">
      <w:pPr>
        <w:pStyle w:val="Heading2"/>
      </w:pPr>
      <w:bookmarkStart w:id="6" w:name="_Toc224302954"/>
      <w:r>
        <w:t>Pre-requisite to use Locally Offline</w:t>
      </w:r>
      <w:bookmarkEnd w:id="6"/>
    </w:p>
    <w:p w14:paraId="2066BCF6" w14:textId="2D329E93" w:rsidR="00BB5819" w:rsidRDefault="00BB5819" w:rsidP="00B34133">
      <w:pPr>
        <w:pStyle w:val="ListParagraph"/>
        <w:numPr>
          <w:ilvl w:val="0"/>
          <w:numId w:val="23"/>
        </w:numPr>
      </w:pPr>
      <w:r>
        <w:t xml:space="preserve">OS: </w:t>
      </w:r>
      <w:r w:rsidR="00FE4D50">
        <w:t>Windows</w:t>
      </w:r>
    </w:p>
    <w:p w14:paraId="5DC4EC30" w14:textId="77777777" w:rsidR="00BB5819" w:rsidRDefault="00BB5819" w:rsidP="00B34133">
      <w:pPr>
        <w:pStyle w:val="ListParagraph"/>
        <w:numPr>
          <w:ilvl w:val="0"/>
          <w:numId w:val="23"/>
        </w:numPr>
      </w:pPr>
      <w:r>
        <w:t>Install</w:t>
      </w:r>
    </w:p>
    <w:p w14:paraId="415C1451" w14:textId="2077CDF6" w:rsidR="4EA577FA" w:rsidRDefault="4EA577FA" w:rsidP="00B34133">
      <w:pPr>
        <w:pStyle w:val="ListParagraph"/>
        <w:numPr>
          <w:ilvl w:val="1"/>
          <w:numId w:val="23"/>
        </w:numPr>
      </w:pPr>
      <w:r>
        <w:t>NodeJS</w:t>
      </w:r>
    </w:p>
    <w:p w14:paraId="3A4F7EC4" w14:textId="606FB23D" w:rsidR="4EA577FA" w:rsidRDefault="4EA577FA" w:rsidP="00B34133">
      <w:pPr>
        <w:pStyle w:val="ListParagraph"/>
        <w:numPr>
          <w:ilvl w:val="1"/>
          <w:numId w:val="23"/>
        </w:numPr>
      </w:pPr>
      <w:r>
        <w:t>NPM</w:t>
      </w:r>
    </w:p>
    <w:p w14:paraId="2CBC9BD6" w14:textId="4B92C562" w:rsidR="00474473" w:rsidRDefault="00DE53B8" w:rsidP="00B34133">
      <w:pPr>
        <w:pStyle w:val="ListParagraph"/>
        <w:numPr>
          <w:ilvl w:val="1"/>
          <w:numId w:val="23"/>
        </w:numPr>
      </w:pPr>
      <w:r>
        <w:t>Angular Library</w:t>
      </w:r>
    </w:p>
    <w:p w14:paraId="0CDA960C" w14:textId="74FF488E" w:rsidR="00DE53B8" w:rsidRPr="006564E6" w:rsidRDefault="00DE53B8" w:rsidP="006564E6">
      <w:pPr>
        <w:pStyle w:val="NormalWeb"/>
        <w:numPr>
          <w:ilvl w:val="2"/>
          <w:numId w:val="23"/>
        </w:numPr>
        <w:shd w:val="clear" w:color="auto" w:fill="FFFFFF"/>
        <w:rPr>
          <w:rFonts w:ascii="Montserrat" w:hAnsi="Montserrat" w:cs="Segoe UI"/>
          <w:sz w:val="22"/>
          <w:szCs w:val="22"/>
          <w:lang w:val="en-SG"/>
        </w:rPr>
      </w:pPr>
      <w:r w:rsidRPr="00DE53B8">
        <w:rPr>
          <w:rFonts w:ascii="Montserrat" w:hAnsi="Montserrat" w:cs="Segoe UI"/>
          <w:sz w:val="22"/>
          <w:szCs w:val="22"/>
        </w:rPr>
        <w:t>With</w:t>
      </w:r>
      <w:r>
        <w:rPr>
          <w:rFonts w:ascii="Segoe UI" w:hAnsi="Segoe UI" w:cs="Segoe UI"/>
          <w:sz w:val="21"/>
          <w:szCs w:val="21"/>
        </w:rPr>
        <w:t> </w:t>
      </w:r>
      <w:r>
        <w:rPr>
          <w:rStyle w:val="HTMLCode"/>
          <w:rFonts w:ascii="DM Mono" w:hAnsi="DM Mono"/>
        </w:rPr>
        <w:t>node.js</w:t>
      </w:r>
      <w:r>
        <w:rPr>
          <w:rFonts w:ascii="Segoe UI" w:hAnsi="Segoe UI" w:cs="Segoe UI"/>
          <w:sz w:val="21"/>
          <w:szCs w:val="21"/>
        </w:rPr>
        <w:t> </w:t>
      </w:r>
      <w:r w:rsidRPr="00DE53B8">
        <w:rPr>
          <w:rFonts w:ascii="Montserrat" w:hAnsi="Montserrat" w:cs="Segoe UI"/>
          <w:sz w:val="22"/>
          <w:szCs w:val="22"/>
        </w:rPr>
        <w:t>and</w:t>
      </w:r>
      <w:r>
        <w:rPr>
          <w:rFonts w:ascii="Segoe UI" w:hAnsi="Segoe UI" w:cs="Segoe UI"/>
          <w:sz w:val="21"/>
          <w:szCs w:val="21"/>
        </w:rPr>
        <w:t> </w:t>
      </w:r>
      <w:r>
        <w:rPr>
          <w:rStyle w:val="HTMLCode"/>
          <w:rFonts w:ascii="DM Mono" w:hAnsi="DM Mono"/>
        </w:rPr>
        <w:t>npm</w:t>
      </w:r>
      <w:r>
        <w:rPr>
          <w:rFonts w:ascii="Segoe UI" w:hAnsi="Segoe UI" w:cs="Segoe UI"/>
          <w:sz w:val="21"/>
          <w:szCs w:val="21"/>
        </w:rPr>
        <w:t> </w:t>
      </w:r>
      <w:r w:rsidRPr="00DE53B8">
        <w:rPr>
          <w:rFonts w:ascii="Montserrat" w:hAnsi="Montserrat" w:cs="Segoe UI"/>
          <w:sz w:val="22"/>
          <w:szCs w:val="22"/>
        </w:rPr>
        <w:t>installed, the next step is to install the </w:t>
      </w:r>
      <w:hyperlink r:id="rId17" w:history="1">
        <w:r w:rsidRPr="00DE53B8">
          <w:rPr>
            <w:rStyle w:val="Hyperlink"/>
            <w:rFonts w:ascii="Montserrat" w:hAnsi="Montserrat" w:cs="Segoe UI"/>
            <w:sz w:val="22"/>
            <w:szCs w:val="22"/>
          </w:rPr>
          <w:t>Angular CLI</w:t>
        </w:r>
      </w:hyperlink>
      <w:r w:rsidRPr="00DE53B8">
        <w:rPr>
          <w:rFonts w:ascii="Montserrat" w:hAnsi="Montserrat" w:cs="Segoe UI"/>
          <w:sz w:val="22"/>
          <w:szCs w:val="22"/>
        </w:rPr>
        <w:t> which provides tooling for effective Angular development.</w:t>
      </w:r>
      <w:r w:rsidR="006564E6">
        <w:rPr>
          <w:rFonts w:ascii="Montserrat" w:hAnsi="Montserrat" w:cs="Segoe UI"/>
          <w:sz w:val="22"/>
          <w:szCs w:val="22"/>
          <w:lang w:val="en-SG"/>
        </w:rPr>
        <w:t xml:space="preserve"> </w:t>
      </w:r>
      <w:r w:rsidRPr="006564E6">
        <w:rPr>
          <w:rFonts w:ascii="Montserrat" w:hAnsi="Montserrat" w:cs="Segoe UI"/>
          <w:sz w:val="22"/>
          <w:szCs w:val="22"/>
        </w:rPr>
        <w:t>From a </w:t>
      </w:r>
      <w:r w:rsidRPr="006564E6">
        <w:rPr>
          <w:rStyle w:val="Strong"/>
          <w:rFonts w:ascii="Montserrat" w:hAnsi="Montserrat" w:cs="Segoe UI"/>
          <w:sz w:val="22"/>
          <w:szCs w:val="22"/>
        </w:rPr>
        <w:t>Terminal</w:t>
      </w:r>
      <w:r w:rsidRPr="006564E6">
        <w:rPr>
          <w:rFonts w:ascii="Montserrat" w:hAnsi="Montserrat" w:cs="Segoe UI"/>
          <w:sz w:val="22"/>
          <w:szCs w:val="22"/>
        </w:rPr>
        <w:t> window run the following command:</w:t>
      </w:r>
      <w:r w:rsidRPr="006564E6">
        <w:rPr>
          <w:rFonts w:ascii="Segoe UI" w:hAnsi="Segoe UI" w:cs="Segoe UI"/>
          <w:sz w:val="21"/>
          <w:szCs w:val="21"/>
        </w:rPr>
        <w:t> </w:t>
      </w:r>
      <w:r w:rsidRPr="006564E6">
        <w:rPr>
          <w:rStyle w:val="HTMLCode"/>
          <w:rFonts w:ascii="DM Mono" w:hAnsi="DM Mono"/>
        </w:rPr>
        <w:t>npm install -g @angular/cli</w:t>
      </w:r>
      <w:r w:rsidRPr="006564E6">
        <w:rPr>
          <w:rFonts w:ascii="Segoe UI" w:hAnsi="Segoe UI" w:cs="Segoe UI"/>
          <w:sz w:val="21"/>
          <w:szCs w:val="21"/>
        </w:rPr>
        <w:t>.</w:t>
      </w:r>
    </w:p>
    <w:p w14:paraId="39CB7413" w14:textId="77777777" w:rsidR="00DE53B8" w:rsidRDefault="00DE53B8" w:rsidP="00DE53B8">
      <w:pPr>
        <w:pStyle w:val="ListParagraph"/>
        <w:ind w:left="2160"/>
      </w:pPr>
    </w:p>
    <w:p w14:paraId="0FEB0E33" w14:textId="3F6C3766" w:rsidR="00FE4D50" w:rsidRDefault="00FE4D50" w:rsidP="00FE4D50">
      <w:pPr>
        <w:pStyle w:val="ListParagraph"/>
        <w:numPr>
          <w:ilvl w:val="0"/>
          <w:numId w:val="23"/>
        </w:numPr>
      </w:pPr>
      <w:r>
        <w:t xml:space="preserve">Folders and Files </w:t>
      </w:r>
      <w:r w:rsidR="00275584">
        <w:t>Important to have</w:t>
      </w:r>
    </w:p>
    <w:p w14:paraId="3AD89852" w14:textId="1B4ACB35" w:rsidR="00FE4D50" w:rsidRDefault="00FE4D50" w:rsidP="00FE4D50">
      <w:pPr>
        <w:pStyle w:val="ListParagraph"/>
        <w:numPr>
          <w:ilvl w:val="1"/>
          <w:numId w:val="23"/>
        </w:numPr>
      </w:pPr>
      <w:r w:rsidRPr="00275584">
        <w:rPr>
          <w:b/>
          <w:bCs/>
        </w:rPr>
        <w:t>node_modules</w:t>
      </w:r>
      <w:r>
        <w:t xml:space="preserve"> (Folder)</w:t>
      </w:r>
    </w:p>
    <w:p w14:paraId="6E34E5E4" w14:textId="75A334CB" w:rsidR="00AB6438" w:rsidRDefault="00FE4D50" w:rsidP="00AB6438">
      <w:pPr>
        <w:pStyle w:val="ListParagraph"/>
        <w:numPr>
          <w:ilvl w:val="1"/>
          <w:numId w:val="23"/>
        </w:numPr>
      </w:pPr>
      <w:r w:rsidRPr="00275584">
        <w:rPr>
          <w:b/>
          <w:bCs/>
        </w:rPr>
        <w:t>package-lock.json</w:t>
      </w:r>
      <w:r>
        <w:t xml:space="preserve"> (File)</w:t>
      </w:r>
    </w:p>
    <w:p w14:paraId="07B36B70" w14:textId="5F35539F" w:rsidR="00D26B17" w:rsidRDefault="00A9022A" w:rsidP="005C1E3C">
      <w:pPr>
        <w:pStyle w:val="Heading2"/>
      </w:pPr>
      <w:bookmarkStart w:id="7" w:name="_Toc224302955"/>
      <w:r>
        <w:t>Build</w:t>
      </w:r>
      <w:r w:rsidR="00F843DB">
        <w:t xml:space="preserve"> Source Code</w:t>
      </w:r>
      <w:bookmarkEnd w:id="7"/>
    </w:p>
    <w:p w14:paraId="525A24F1" w14:textId="262EF8BB" w:rsidR="004039BD" w:rsidRDefault="0001394C" w:rsidP="004039BD">
      <w:pPr>
        <w:tabs>
          <w:tab w:val="clear" w:pos="1134"/>
        </w:tabs>
        <w:spacing w:before="100" w:beforeAutospacing="1" w:after="100" w:afterAutospacing="1" w:line="240" w:lineRule="auto"/>
        <w:rPr>
          <w:rFonts w:ascii="Times New Roman" w:hAnsi="Times New Roman"/>
          <w:sz w:val="24"/>
          <w:lang w:val="en-SG"/>
        </w:rPr>
      </w:pPr>
      <w:r>
        <w:t>Retrieve the latest code from the following GitLab repository:</w:t>
      </w:r>
      <w:r>
        <w:br/>
      </w:r>
      <w:r>
        <w:rPr>
          <w:rStyle w:val="Strong"/>
        </w:rPr>
        <w:t>Repository URL</w:t>
      </w:r>
      <w:r>
        <w:t xml:space="preserve">: </w:t>
      </w:r>
      <w:hyperlink r:id="rId18" w:history="1">
        <w:r w:rsidR="004039BD" w:rsidRPr="004248AC">
          <w:rPr>
            <w:rStyle w:val="Hyperlink"/>
          </w:rPr>
          <w:t>https://gitlab.com/rs806/mdcs-group/lta-btds-gui</w:t>
        </w:r>
        <w:r w:rsidR="004039BD" w:rsidRPr="004248AC">
          <w:rPr>
            <w:rStyle w:val="Hyperlink"/>
            <w:rFonts w:ascii="Times New Roman" w:hAnsi="Times New Roman"/>
            <w:sz w:val="24"/>
            <w:lang w:val="en-SG"/>
          </w:rPr>
          <w:t>\</w:t>
        </w:r>
      </w:hyperlink>
    </w:p>
    <w:p w14:paraId="3B2F5A32" w14:textId="192F9B01" w:rsidR="0001394C" w:rsidRPr="004039BD" w:rsidRDefault="0001394C" w:rsidP="004039BD">
      <w:pPr>
        <w:tabs>
          <w:tab w:val="clear" w:pos="1134"/>
        </w:tabs>
        <w:spacing w:before="100" w:beforeAutospacing="1" w:after="100" w:afterAutospacing="1" w:line="240" w:lineRule="auto"/>
        <w:rPr>
          <w:rFonts w:ascii="Times New Roman" w:hAnsi="Times New Roman"/>
          <w:sz w:val="24"/>
          <w:lang w:val="en-SG"/>
        </w:rPr>
      </w:pPr>
      <w:r>
        <w:rPr>
          <w:rStyle w:val="Strong"/>
        </w:rPr>
        <w:t>Important</w:t>
      </w:r>
      <w:r>
        <w:t xml:space="preserve">: Ensure that the </w:t>
      </w:r>
      <w:r>
        <w:rPr>
          <w:rStyle w:val="HTMLCode"/>
        </w:rPr>
        <w:t>node_modules</w:t>
      </w:r>
      <w:r>
        <w:t xml:space="preserve"> folder and </w:t>
      </w:r>
      <w:r>
        <w:rPr>
          <w:rStyle w:val="HTMLCode"/>
        </w:rPr>
        <w:t>package-lock.json</w:t>
      </w:r>
      <w:r>
        <w:t xml:space="preserve"> file are copied</w:t>
      </w:r>
      <w:r w:rsidR="004039BD">
        <w:t xml:space="preserve"> </w:t>
      </w:r>
      <w:r>
        <w:t>into the Angular project directory, as shown in the screenshot below.</w:t>
      </w:r>
    </w:p>
    <w:p w14:paraId="08A5AAFA" w14:textId="569D0087" w:rsidR="00332574" w:rsidRPr="00FE4D50" w:rsidRDefault="00332574" w:rsidP="00B37100">
      <w:pPr>
        <w:rPr>
          <w:i/>
          <w:iCs/>
        </w:rPr>
      </w:pPr>
      <w:r w:rsidRPr="00AB6438">
        <w:rPr>
          <w:noProof/>
          <w:lang w:val="en-SG" w:eastAsia="zh-CN"/>
        </w:rPr>
        <w:lastRenderedPageBreak/>
        <w:drawing>
          <wp:inline distT="0" distB="0" distL="0" distR="0" wp14:anchorId="602A0E5D" wp14:editId="618EE029">
            <wp:extent cx="3938954" cy="3643532"/>
            <wp:effectExtent l="0" t="0" r="4445" b="0"/>
            <wp:docPr id="2749037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0375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968" cy="36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77BC" w14:textId="5FE312D5" w:rsidR="00332574" w:rsidRDefault="007D3AE5" w:rsidP="00B37100">
      <w:pPr>
        <w:rPr>
          <w:b/>
          <w:bCs/>
        </w:rPr>
      </w:pPr>
      <w:r>
        <w:rPr>
          <w:b/>
          <w:bCs/>
        </w:rPr>
        <w:t>Pre-requisite before run build:</w:t>
      </w:r>
    </w:p>
    <w:p w14:paraId="7B1FD96D" w14:textId="117C1DC6" w:rsidR="007D3AE5" w:rsidRDefault="007D3AE5" w:rsidP="00B37100">
      <w:pPr>
        <w:rPr>
          <w:b/>
          <w:bCs/>
        </w:rPr>
      </w:pPr>
      <w:r w:rsidRPr="004932DC">
        <w:rPr>
          <w:rFonts w:ascii="DM Mono" w:hAnsi="DM Mono"/>
          <w:color w:val="FFFFFF" w:themeColor="background1"/>
          <w:highlight w:val="black"/>
        </w:rPr>
        <w:t>n</w:t>
      </w:r>
      <w:r>
        <w:rPr>
          <w:rFonts w:ascii="DM Mono" w:hAnsi="DM Mono"/>
          <w:color w:val="FFFFFF" w:themeColor="background1"/>
          <w:highlight w:val="black"/>
        </w:rPr>
        <w:t xml:space="preserve">pm </w:t>
      </w:r>
      <w:r>
        <w:rPr>
          <w:rFonts w:ascii="DM Mono" w:hAnsi="DM Mono"/>
          <w:color w:val="FFFFFF" w:themeColor="background1"/>
          <w:highlight w:val="black"/>
        </w:rPr>
        <w:t>install -–legacy-peer-deps</w:t>
      </w:r>
    </w:p>
    <w:p w14:paraId="25D6059E" w14:textId="6965EF55" w:rsidR="00CB1B1C" w:rsidRPr="00BA1CC8" w:rsidRDefault="00A9022A" w:rsidP="00B37100">
      <w:pPr>
        <w:rPr>
          <w:b/>
          <w:bCs/>
        </w:rPr>
      </w:pPr>
      <w:r w:rsidRPr="00BA1CC8">
        <w:rPr>
          <w:b/>
          <w:bCs/>
        </w:rPr>
        <w:t>Run Command:</w:t>
      </w:r>
    </w:p>
    <w:p w14:paraId="41E34D1B" w14:textId="0E6CBA1E" w:rsidR="004039BD" w:rsidRPr="00047D33" w:rsidRDefault="004039BD" w:rsidP="008A585C">
      <w:r w:rsidRPr="00047D33">
        <w:t>To build the project, run the following command:</w:t>
      </w:r>
    </w:p>
    <w:p w14:paraId="2192EF82" w14:textId="68C58C03" w:rsidR="00047D33" w:rsidRDefault="00047D33" w:rsidP="008A585C">
      <w:pPr>
        <w:rPr>
          <w:i/>
          <w:iCs/>
        </w:rPr>
      </w:pPr>
      <w:r w:rsidRPr="00047D33">
        <w:rPr>
          <w:i/>
          <w:iCs/>
        </w:rPr>
        <w:t xml:space="preserve">C:\Users\MANANMahasyah\&lt;path-to&gt;\lta-btds-gui&gt; </w:t>
      </w:r>
      <w:r w:rsidRPr="004932DC">
        <w:rPr>
          <w:rFonts w:ascii="DM Mono" w:hAnsi="DM Mono"/>
          <w:color w:val="FFFFFF" w:themeColor="background1"/>
          <w:highlight w:val="black"/>
        </w:rPr>
        <w:t>n</w:t>
      </w:r>
      <w:r w:rsidR="007D3AE5">
        <w:rPr>
          <w:rFonts w:ascii="DM Mono" w:hAnsi="DM Mono"/>
          <w:color w:val="FFFFFF" w:themeColor="background1"/>
          <w:highlight w:val="black"/>
        </w:rPr>
        <w:t>pm run build:uat</w:t>
      </w:r>
    </w:p>
    <w:p w14:paraId="782D9799" w14:textId="5C403988" w:rsidR="00824605" w:rsidRPr="00047D33" w:rsidRDefault="00047D33" w:rsidP="008A585C">
      <w:r w:rsidRPr="00047D33">
        <w:lastRenderedPageBreak/>
        <w:t xml:space="preserve">After a successful build, the output files will be located in the </w:t>
      </w:r>
      <w:r w:rsidRPr="00047D33">
        <w:rPr>
          <w:b/>
          <w:bCs/>
          <w:u w:val="single"/>
        </w:rPr>
        <w:t>dist</w:t>
      </w:r>
      <w:r w:rsidRPr="00047D33">
        <w:t xml:space="preserve"> folder. Refer to the screenshot below for reference.</w:t>
      </w:r>
      <w:r w:rsidR="00824605" w:rsidRPr="00047D33">
        <w:rPr>
          <w:noProof/>
        </w:rPr>
        <w:drawing>
          <wp:inline distT="0" distB="0" distL="0" distR="0" wp14:anchorId="0BA0D219" wp14:editId="29F42E94">
            <wp:extent cx="4472354" cy="3232900"/>
            <wp:effectExtent l="0" t="0" r="4445" b="5715"/>
            <wp:docPr id="1492399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9990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5194" cy="323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605" w:rsidRPr="00047D33" w:rsidSect="002D08AB">
      <w:footerReference w:type="even" r:id="rId21"/>
      <w:headerReference w:type="first" r:id="rId22"/>
      <w:footerReference w:type="first" r:id="rId23"/>
      <w:type w:val="nextColumn"/>
      <w:pgSz w:w="12240" w:h="15840" w:code="1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C23B4" w14:textId="77777777" w:rsidR="00762364" w:rsidRDefault="00762364">
      <w:r>
        <w:separator/>
      </w:r>
    </w:p>
  </w:endnote>
  <w:endnote w:type="continuationSeparator" w:id="0">
    <w:p w14:paraId="1488A8DA" w14:textId="77777777" w:rsidR="00762364" w:rsidRDefault="00762364">
      <w:r>
        <w:continuationSeparator/>
      </w:r>
    </w:p>
  </w:endnote>
  <w:endnote w:type="continuationNotice" w:id="1">
    <w:p w14:paraId="15E8F81E" w14:textId="77777777" w:rsidR="00762364" w:rsidRDefault="0076236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7268D" w14:textId="4E976590" w:rsidR="0095746F" w:rsidRDefault="0095746F">
    <w:pPr>
      <w:pStyle w:val="Footer"/>
    </w:pPr>
    <w:r>
      <w:tab/>
      <w:t xml:space="preserve">© Company </w:t>
    </w:r>
    <w:r>
      <w:fldChar w:fldCharType="begin"/>
    </w:r>
    <w:r>
      <w:instrText xml:space="preserve"> TIME  \@ "yyyy" \* MERGEFORMAT </w:instrText>
    </w:r>
    <w:r>
      <w:fldChar w:fldCharType="separate"/>
    </w:r>
    <w:r w:rsidR="007D3AE5">
      <w:rPr>
        <w:noProof/>
      </w:rPr>
      <w:t>2026</w:t>
    </w:r>
    <w:r>
      <w:fldChar w:fldCharType="end"/>
    </w:r>
    <w:r>
      <w:t>. All rights reserved.</w:t>
    </w:r>
  </w:p>
  <w:p w14:paraId="6F7ED965" w14:textId="77777777" w:rsidR="0095746F" w:rsidRDefault="0095746F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6044E">
      <w:rPr>
        <w:noProof/>
      </w:rP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\# "0"  \* MERGEFORMAT </w:instrText>
    </w:r>
    <w:r>
      <w:fldChar w:fldCharType="separate"/>
    </w:r>
    <w:r w:rsidR="0016044E">
      <w:rPr>
        <w:noProof/>
      </w:rPr>
      <w:t>22</w:t>
    </w:r>
    <w:r>
      <w:fldChar w:fldCharType="end"/>
    </w:r>
    <w:r>
      <w:tab/>
      <w:t>Document Name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7669A" w14:textId="5FC0D276" w:rsidR="0095746F" w:rsidRDefault="007A3C8D" w:rsidP="00A2398E">
    <w:pPr>
      <w:pStyle w:val="Footer"/>
      <w:tabs>
        <w:tab w:val="left" w:pos="3301"/>
      </w:tabs>
      <w:spacing w:before="120" w:after="0"/>
    </w:pPr>
    <w:r>
      <w:t>Data Classification: Restricted</w:t>
    </w:r>
    <w:r w:rsidR="000C716C" w:rsidRPr="00147FA7">
      <w:tab/>
    </w:r>
    <w:r w:rsidR="00A2398E">
      <w:tab/>
    </w:r>
    <w:r w:rsidR="000C716C" w:rsidRPr="00147FA7">
      <w:t xml:space="preserve">Page </w:t>
    </w:r>
    <w:r w:rsidR="000C716C" w:rsidRPr="00147FA7">
      <w:fldChar w:fldCharType="begin"/>
    </w:r>
    <w:r w:rsidR="000C716C" w:rsidRPr="00147FA7">
      <w:instrText xml:space="preserve"> PAGE   \* MERGEFORMAT </w:instrText>
    </w:r>
    <w:r w:rsidR="000C716C" w:rsidRPr="00147FA7">
      <w:fldChar w:fldCharType="separate"/>
    </w:r>
    <w:r w:rsidR="00D2757B">
      <w:rPr>
        <w:noProof/>
      </w:rPr>
      <w:t>19</w:t>
    </w:r>
    <w:r w:rsidR="000C716C" w:rsidRPr="00147FA7">
      <w:fldChar w:fldCharType="end"/>
    </w:r>
    <w:r w:rsidR="000C716C" w:rsidRPr="00147FA7">
      <w:t xml:space="preserve"> of </w:t>
    </w:r>
    <w:r w:rsidR="000C716C" w:rsidRPr="00147FA7">
      <w:fldChar w:fldCharType="begin"/>
    </w:r>
    <w:r w:rsidR="000C716C" w:rsidRPr="00147FA7">
      <w:instrText xml:space="preserve"> NUMPAGES  \# "0"  \* MERGEFORMAT </w:instrText>
    </w:r>
    <w:r w:rsidR="000C716C" w:rsidRPr="00147FA7">
      <w:fldChar w:fldCharType="separate"/>
    </w:r>
    <w:r w:rsidR="00D2757B">
      <w:rPr>
        <w:noProof/>
      </w:rPr>
      <w:t>21</w:t>
    </w:r>
    <w:r w:rsidR="000C716C" w:rsidRPr="00147FA7">
      <w:fldChar w:fldCharType="end"/>
    </w:r>
    <w:r w:rsidR="000C716C" w:rsidRPr="00147FA7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272318" w14:paraId="2E4DE8C1" w14:textId="77777777" w:rsidTr="6F272318">
      <w:trPr>
        <w:trHeight w:val="300"/>
      </w:trPr>
      <w:tc>
        <w:tcPr>
          <w:tcW w:w="3120" w:type="dxa"/>
        </w:tcPr>
        <w:p w14:paraId="10C6BAA9" w14:textId="49FA12EF" w:rsidR="6F272318" w:rsidRDefault="6F272318" w:rsidP="6F272318">
          <w:pPr>
            <w:ind w:left="-115"/>
          </w:pPr>
        </w:p>
      </w:tc>
      <w:tc>
        <w:tcPr>
          <w:tcW w:w="3120" w:type="dxa"/>
        </w:tcPr>
        <w:p w14:paraId="6FF244D5" w14:textId="11514165" w:rsidR="6F272318" w:rsidRDefault="6F272318" w:rsidP="6F272318">
          <w:pPr>
            <w:jc w:val="center"/>
          </w:pPr>
        </w:p>
      </w:tc>
      <w:tc>
        <w:tcPr>
          <w:tcW w:w="3120" w:type="dxa"/>
        </w:tcPr>
        <w:p w14:paraId="7AC2BF43" w14:textId="100BCF41" w:rsidR="6F272318" w:rsidRDefault="6F272318" w:rsidP="6F272318">
          <w:pPr>
            <w:ind w:right="-115"/>
            <w:jc w:val="right"/>
          </w:pPr>
        </w:p>
      </w:tc>
    </w:tr>
  </w:tbl>
  <w:p w14:paraId="6E6642C6" w14:textId="420FC363" w:rsidR="6F272318" w:rsidRDefault="6F272318" w:rsidP="6F27231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62B12" w14:textId="1B527E6A" w:rsidR="0095746F" w:rsidRPr="00147FA7" w:rsidRDefault="00A43463" w:rsidP="00E51560">
    <w:pPr>
      <w:pStyle w:val="Footer"/>
      <w:spacing w:before="120" w:after="0"/>
    </w:pPr>
    <w:r>
      <w:t>Data Classification: Restricted</w:t>
    </w:r>
    <w:r w:rsidR="0095746F" w:rsidRPr="00147FA7">
      <w:tab/>
      <w:t xml:space="preserve">Page </w:t>
    </w:r>
    <w:r w:rsidR="0095746F" w:rsidRPr="00147FA7">
      <w:fldChar w:fldCharType="begin"/>
    </w:r>
    <w:r w:rsidR="0095746F" w:rsidRPr="00147FA7">
      <w:instrText xml:space="preserve"> PAGE   \* MERGEFORMAT </w:instrText>
    </w:r>
    <w:r w:rsidR="0095746F" w:rsidRPr="00147FA7">
      <w:fldChar w:fldCharType="separate"/>
    </w:r>
    <w:r w:rsidR="00D2757B">
      <w:rPr>
        <w:noProof/>
      </w:rPr>
      <w:t>20</w:t>
    </w:r>
    <w:r w:rsidR="0095746F" w:rsidRPr="00147FA7">
      <w:fldChar w:fldCharType="end"/>
    </w:r>
    <w:r w:rsidR="0095746F" w:rsidRPr="00147FA7">
      <w:t xml:space="preserve"> of </w:t>
    </w:r>
    <w:r w:rsidR="0095746F" w:rsidRPr="00147FA7">
      <w:fldChar w:fldCharType="begin"/>
    </w:r>
    <w:r w:rsidR="0095746F" w:rsidRPr="00147FA7">
      <w:instrText xml:space="preserve"> NUMPAGES  \# "0"  \* MERGEFORMAT </w:instrText>
    </w:r>
    <w:r w:rsidR="0095746F" w:rsidRPr="00147FA7">
      <w:fldChar w:fldCharType="separate"/>
    </w:r>
    <w:r w:rsidR="00D2757B">
      <w:rPr>
        <w:noProof/>
      </w:rPr>
      <w:t>21</w:t>
    </w:r>
    <w:r w:rsidR="0095746F" w:rsidRPr="00147FA7">
      <w:fldChar w:fldCharType="end"/>
    </w:r>
    <w:r w:rsidR="0095746F" w:rsidRPr="00147FA7"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272318" w14:paraId="0B61D45A" w14:textId="77777777" w:rsidTr="6F272318">
      <w:trPr>
        <w:trHeight w:val="300"/>
      </w:trPr>
      <w:tc>
        <w:tcPr>
          <w:tcW w:w="3120" w:type="dxa"/>
        </w:tcPr>
        <w:p w14:paraId="7E5487CA" w14:textId="0F5664F5" w:rsidR="6F272318" w:rsidRDefault="6F272318" w:rsidP="6F272318">
          <w:pPr>
            <w:ind w:left="-115"/>
          </w:pPr>
        </w:p>
      </w:tc>
      <w:tc>
        <w:tcPr>
          <w:tcW w:w="3120" w:type="dxa"/>
        </w:tcPr>
        <w:p w14:paraId="69717FDB" w14:textId="254D3C8F" w:rsidR="6F272318" w:rsidRDefault="6F272318" w:rsidP="6F272318">
          <w:pPr>
            <w:jc w:val="center"/>
          </w:pPr>
        </w:p>
      </w:tc>
      <w:tc>
        <w:tcPr>
          <w:tcW w:w="3120" w:type="dxa"/>
        </w:tcPr>
        <w:p w14:paraId="233CCCE3" w14:textId="206CB8E9" w:rsidR="6F272318" w:rsidRDefault="6F272318" w:rsidP="6F272318">
          <w:pPr>
            <w:ind w:right="-115"/>
            <w:jc w:val="right"/>
          </w:pPr>
        </w:p>
      </w:tc>
    </w:tr>
  </w:tbl>
  <w:p w14:paraId="00EB3F24" w14:textId="590E54D1" w:rsidR="6F272318" w:rsidRDefault="6F272318" w:rsidP="6F2723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D268D" w14:textId="77777777" w:rsidR="00762364" w:rsidRDefault="00762364">
      <w:r>
        <w:separator/>
      </w:r>
    </w:p>
  </w:footnote>
  <w:footnote w:type="continuationSeparator" w:id="0">
    <w:p w14:paraId="4D7DBE18" w14:textId="77777777" w:rsidR="00762364" w:rsidRDefault="00762364">
      <w:r>
        <w:continuationSeparator/>
      </w:r>
    </w:p>
  </w:footnote>
  <w:footnote w:type="continuationNotice" w:id="1">
    <w:p w14:paraId="4E8F4890" w14:textId="77777777" w:rsidR="00762364" w:rsidRDefault="0076236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6D2B" w14:textId="495360EC" w:rsidR="00721869" w:rsidRPr="00A43463" w:rsidRDefault="00F621F8" w:rsidP="6F272318">
    <w:pPr>
      <w:pStyle w:val="Header"/>
    </w:pPr>
    <w:r w:rsidRPr="002253A9">
      <w:rPr>
        <w:noProof/>
      </w:rPr>
      <w:drawing>
        <wp:anchor distT="0" distB="0" distL="114300" distR="114300" simplePos="0" relativeHeight="251658241" behindDoc="0" locked="0" layoutInCell="1" allowOverlap="1" wp14:anchorId="216122F4" wp14:editId="5CF9D9A2">
          <wp:simplePos x="0" y="0"/>
          <wp:positionH relativeFrom="margin">
            <wp:align>left</wp:align>
          </wp:positionH>
          <wp:positionV relativeFrom="paragraph">
            <wp:posOffset>-330459</wp:posOffset>
          </wp:positionV>
          <wp:extent cx="1336675" cy="368935"/>
          <wp:effectExtent l="0" t="0" r="0" b="0"/>
          <wp:wrapTight wrapText="bothSides">
            <wp:wrapPolygon edited="0">
              <wp:start x="0" y="0"/>
              <wp:lineTo x="0" y="16730"/>
              <wp:lineTo x="308" y="18960"/>
              <wp:lineTo x="21241" y="18960"/>
              <wp:lineTo x="21241" y="3346"/>
              <wp:lineTo x="20933" y="0"/>
              <wp:lineTo x="0" y="0"/>
            </wp:wrapPolygon>
          </wp:wrapTight>
          <wp:docPr id="853620067" name="Picture 853620067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675" cy="368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4986F970">
      <w:t>USER Experience Researchers Pte Ltd</w:t>
    </w:r>
    <w:r w:rsidR="00A43463">
      <w:tab/>
    </w:r>
    <w:r w:rsidR="4986F970">
      <w:t xml:space="preserve"> </w:t>
    </w:r>
    <w:r w:rsidR="00B60B61">
      <w:t>How to setup run, build the MDCS Application</w:t>
    </w:r>
    <w:r w:rsidR="00B60B61">
      <w:br/>
    </w:r>
    <w:r w:rsidR="4986F970">
      <w:t>RS806 – Software Modules for Ticketing System</w:t>
    </w:r>
    <w:r w:rsidR="00A43463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C64F0" w14:textId="0F15D896" w:rsidR="00721869" w:rsidRPr="00E819F8" w:rsidRDefault="00F621F8" w:rsidP="774E5D4A">
    <w:pPr>
      <w:pStyle w:val="Header"/>
    </w:pPr>
    <w:r w:rsidRPr="002253A9">
      <w:rPr>
        <w:noProof/>
      </w:rPr>
      <w:drawing>
        <wp:anchor distT="0" distB="0" distL="114300" distR="114300" simplePos="0" relativeHeight="251658240" behindDoc="0" locked="0" layoutInCell="1" allowOverlap="1" wp14:anchorId="577CE3E9" wp14:editId="0DF8AC16">
          <wp:simplePos x="0" y="0"/>
          <wp:positionH relativeFrom="margin">
            <wp:align>left</wp:align>
          </wp:positionH>
          <wp:positionV relativeFrom="paragraph">
            <wp:posOffset>-340944</wp:posOffset>
          </wp:positionV>
          <wp:extent cx="1336675" cy="368935"/>
          <wp:effectExtent l="0" t="0" r="0" b="0"/>
          <wp:wrapTight wrapText="bothSides">
            <wp:wrapPolygon edited="0">
              <wp:start x="0" y="0"/>
              <wp:lineTo x="0" y="16730"/>
              <wp:lineTo x="308" y="18960"/>
              <wp:lineTo x="21241" y="18960"/>
              <wp:lineTo x="21241" y="3346"/>
              <wp:lineTo x="20933" y="0"/>
              <wp:lineTo x="0" y="0"/>
            </wp:wrapPolygon>
          </wp:wrapTight>
          <wp:docPr id="143709981" name="Picture 143709981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675" cy="368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74E5D4A">
      <w:t>USER Experience Researchers Pte Ltd</w:t>
    </w:r>
    <w:r w:rsidR="00721869">
      <w:tab/>
    </w:r>
    <w:r w:rsidR="00A66105">
      <w:t xml:space="preserve">How to setup run, build the MDCS </w:t>
    </w:r>
    <w:r w:rsidR="00785E2E">
      <w:t>Application</w:t>
    </w:r>
    <w:r w:rsidR="00721869">
      <w:br/>
    </w:r>
    <w:r w:rsidR="774E5D4A">
      <w:t>RS806 – Software Modules for Ticketing System</w:t>
    </w:r>
    <w:r w:rsidR="774E5D4A" w:rsidRPr="003C7770">
      <w:t xml:space="preserve"> </w:t>
    </w:r>
    <w:r w:rsidR="00721869">
      <w:tab/>
    </w:r>
    <w:r w:rsidR="00024540">
      <w:t>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272318" w14:paraId="5501BE27" w14:textId="77777777" w:rsidTr="6F272318">
      <w:trPr>
        <w:trHeight w:val="300"/>
      </w:trPr>
      <w:tc>
        <w:tcPr>
          <w:tcW w:w="3120" w:type="dxa"/>
        </w:tcPr>
        <w:p w14:paraId="0858BA85" w14:textId="244C52F2" w:rsidR="6F272318" w:rsidRDefault="6F272318" w:rsidP="6F272318">
          <w:pPr>
            <w:ind w:left="-115"/>
          </w:pPr>
        </w:p>
      </w:tc>
      <w:tc>
        <w:tcPr>
          <w:tcW w:w="3120" w:type="dxa"/>
        </w:tcPr>
        <w:p w14:paraId="4C8E056C" w14:textId="5B67AD92" w:rsidR="6F272318" w:rsidRDefault="6F272318" w:rsidP="6F272318">
          <w:pPr>
            <w:jc w:val="center"/>
          </w:pPr>
        </w:p>
      </w:tc>
      <w:tc>
        <w:tcPr>
          <w:tcW w:w="3120" w:type="dxa"/>
        </w:tcPr>
        <w:p w14:paraId="1EADA618" w14:textId="5162070C" w:rsidR="6F272318" w:rsidRDefault="6F272318" w:rsidP="6F272318">
          <w:pPr>
            <w:ind w:right="-115"/>
            <w:jc w:val="right"/>
          </w:pPr>
        </w:p>
      </w:tc>
    </w:tr>
  </w:tbl>
  <w:p w14:paraId="2871AAE2" w14:textId="24E7DD0B" w:rsidR="6F272318" w:rsidRDefault="6F272318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F272318" w14:paraId="1552D704" w14:textId="77777777" w:rsidTr="6F272318">
      <w:trPr>
        <w:trHeight w:val="300"/>
      </w:trPr>
      <w:tc>
        <w:tcPr>
          <w:tcW w:w="3120" w:type="dxa"/>
        </w:tcPr>
        <w:p w14:paraId="60649F47" w14:textId="0638B376" w:rsidR="6F272318" w:rsidRDefault="6F272318" w:rsidP="6F272318">
          <w:pPr>
            <w:ind w:left="-115"/>
          </w:pPr>
        </w:p>
      </w:tc>
      <w:tc>
        <w:tcPr>
          <w:tcW w:w="3120" w:type="dxa"/>
        </w:tcPr>
        <w:p w14:paraId="4EDB2A88" w14:textId="6B2D1452" w:rsidR="6F272318" w:rsidRDefault="6F272318" w:rsidP="6F272318">
          <w:pPr>
            <w:jc w:val="center"/>
          </w:pPr>
        </w:p>
      </w:tc>
      <w:tc>
        <w:tcPr>
          <w:tcW w:w="3120" w:type="dxa"/>
        </w:tcPr>
        <w:p w14:paraId="53AA1B30" w14:textId="392EAC94" w:rsidR="6F272318" w:rsidRDefault="6F272318" w:rsidP="6F272318">
          <w:pPr>
            <w:ind w:right="-115"/>
            <w:jc w:val="right"/>
          </w:pPr>
        </w:p>
      </w:tc>
    </w:tr>
  </w:tbl>
  <w:p w14:paraId="2FE1AE18" w14:textId="378F8105" w:rsidR="6F272318" w:rsidRDefault="6F272318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116AB06"/>
    <w:lvl w:ilvl="0">
      <w:start w:val="1"/>
      <w:numFmt w:val="bullet"/>
      <w:pStyle w:val="list-bullet-level-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71457E"/>
    <w:multiLevelType w:val="singleLevel"/>
    <w:tmpl w:val="3124C14A"/>
    <w:lvl w:ilvl="0">
      <w:start w:val="1"/>
      <w:numFmt w:val="decimal"/>
      <w:pStyle w:val="H-related-process-areas"/>
      <w:lvlText w:val="%1."/>
      <w:legacy w:legacy="1" w:legacySpace="0" w:legacyIndent="432"/>
      <w:lvlJc w:val="left"/>
      <w:pPr>
        <w:ind w:left="432" w:hanging="432"/>
      </w:pPr>
    </w:lvl>
  </w:abstractNum>
  <w:abstractNum w:abstractNumId="2" w15:restartNumberingAfterBreak="0">
    <w:nsid w:val="0A9360D6"/>
    <w:multiLevelType w:val="hybridMultilevel"/>
    <w:tmpl w:val="73945B4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3D0918"/>
    <w:multiLevelType w:val="hybridMultilevel"/>
    <w:tmpl w:val="4CA23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57112"/>
    <w:multiLevelType w:val="singleLevel"/>
    <w:tmpl w:val="04090015"/>
    <w:lvl w:ilvl="0">
      <w:start w:val="1"/>
      <w:numFmt w:val="upperLetter"/>
      <w:pStyle w:val="t5-title-5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4E725D3"/>
    <w:multiLevelType w:val="singleLevel"/>
    <w:tmpl w:val="CE6804F8"/>
    <w:lvl w:ilvl="0">
      <w:start w:val="1"/>
      <w:numFmt w:val="bullet"/>
      <w:pStyle w:val="t3-title-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5700CB6"/>
    <w:multiLevelType w:val="hybridMultilevel"/>
    <w:tmpl w:val="31723A04"/>
    <w:lvl w:ilvl="0" w:tplc="0D9EADB6">
      <w:start w:val="1"/>
      <w:numFmt w:val="bullet"/>
      <w:pStyle w:val="BulletedList3"/>
      <w:lvlText w:val="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C34005C6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E3388D8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247872E4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16CC0B1E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FABEEA0C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59FEE3FE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1FCAD362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F880FB34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17A67ABF"/>
    <w:multiLevelType w:val="hybridMultilevel"/>
    <w:tmpl w:val="9C366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04F9B"/>
    <w:multiLevelType w:val="singleLevel"/>
    <w:tmpl w:val="CB7E2FCA"/>
    <w:lvl w:ilvl="0">
      <w:start w:val="1"/>
      <w:numFmt w:val="bullet"/>
      <w:pStyle w:val="QAAnswe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027926"/>
    <w:multiLevelType w:val="hybridMultilevel"/>
    <w:tmpl w:val="8D6CF7C0"/>
    <w:lvl w:ilvl="0" w:tplc="04090001">
      <w:start w:val="1"/>
      <w:numFmt w:val="bullet"/>
      <w:pStyle w:val="BulletedList2"/>
      <w:lvlText w:val="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C0DD4"/>
    <w:multiLevelType w:val="hybridMultilevel"/>
    <w:tmpl w:val="12E2E5EE"/>
    <w:lvl w:ilvl="0" w:tplc="08090005">
      <w:start w:val="1"/>
      <w:numFmt w:val="bullet"/>
      <w:pStyle w:val="BodyTex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 w:tplc="08090003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MS Mincho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C16F2B"/>
    <w:multiLevelType w:val="multilevel"/>
    <w:tmpl w:val="C346CC2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b w:val="0"/>
        <w:bCs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35E53DF0"/>
    <w:multiLevelType w:val="hybridMultilevel"/>
    <w:tmpl w:val="E350F7AE"/>
    <w:lvl w:ilvl="0" w:tplc="DA22F30E">
      <w:start w:val="1"/>
      <w:numFmt w:val="bullet"/>
      <w:pStyle w:val="ListNumber4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E2610"/>
    <w:multiLevelType w:val="singleLevel"/>
    <w:tmpl w:val="8B06DE32"/>
    <w:lvl w:ilvl="0">
      <w:start w:val="1"/>
      <w:numFmt w:val="bullet"/>
      <w:pStyle w:val="Bullet3"/>
      <w:lvlText w:val=""/>
      <w:lvlJc w:val="left"/>
      <w:pPr>
        <w:tabs>
          <w:tab w:val="num" w:pos="648"/>
        </w:tabs>
        <w:ind w:left="648" w:hanging="403"/>
      </w:pPr>
      <w:rPr>
        <w:rFonts w:ascii="Symbol" w:hAnsi="Symbol" w:hint="default"/>
      </w:rPr>
    </w:lvl>
  </w:abstractNum>
  <w:abstractNum w:abstractNumId="14" w15:restartNumberingAfterBreak="0">
    <w:nsid w:val="36D65F48"/>
    <w:multiLevelType w:val="hybridMultilevel"/>
    <w:tmpl w:val="09FC760E"/>
    <w:lvl w:ilvl="0" w:tplc="04090001">
      <w:start w:val="1"/>
      <w:numFmt w:val="bullet"/>
      <w:pStyle w:val="ListBullet5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4354C0"/>
    <w:multiLevelType w:val="hybridMultilevel"/>
    <w:tmpl w:val="094627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783307"/>
    <w:multiLevelType w:val="hybridMultilevel"/>
    <w:tmpl w:val="DD0E1FA0"/>
    <w:lvl w:ilvl="0" w:tplc="A8EE658C">
      <w:start w:val="1"/>
      <w:numFmt w:val="none"/>
      <w:pStyle w:val="Question"/>
      <w:lvlText w:val="Question: "/>
      <w:lvlJc w:val="left"/>
      <w:pPr>
        <w:tabs>
          <w:tab w:val="num" w:pos="720"/>
        </w:tabs>
        <w:ind w:left="1080" w:hanging="1080"/>
      </w:pPr>
      <w:rPr>
        <w:rFonts w:ascii="Arial" w:hAnsi="Aria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6234753"/>
    <w:multiLevelType w:val="multilevel"/>
    <w:tmpl w:val="DDDAB4B8"/>
    <w:lvl w:ilvl="0">
      <w:start w:val="1"/>
      <w:numFmt w:val="decimal"/>
      <w:pStyle w:val="level3headings"/>
      <w:lvlText w:val="Goal %1."/>
      <w:lvlJc w:val="left"/>
      <w:pPr>
        <w:tabs>
          <w:tab w:val="num" w:pos="3744"/>
        </w:tabs>
        <w:ind w:left="2304" w:firstLine="0"/>
      </w:pPr>
    </w:lvl>
    <w:lvl w:ilvl="1">
      <w:start w:val="1"/>
      <w:numFmt w:val="decimal"/>
      <w:lvlText w:val="%1%2."/>
      <w:lvlJc w:val="left"/>
      <w:pPr>
        <w:tabs>
          <w:tab w:val="num" w:pos="3024"/>
        </w:tabs>
        <w:ind w:left="2016" w:firstLine="288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8" w15:restartNumberingAfterBreak="0">
    <w:nsid w:val="578A199A"/>
    <w:multiLevelType w:val="singleLevel"/>
    <w:tmpl w:val="1C507382"/>
    <w:lvl w:ilvl="0">
      <w:start w:val="1"/>
      <w:numFmt w:val="lowerLetter"/>
      <w:pStyle w:val="bullet"/>
      <w:lvlText w:val="%1."/>
      <w:legacy w:legacy="1" w:legacySpace="0" w:legacyIndent="432"/>
      <w:lvlJc w:val="left"/>
      <w:pPr>
        <w:ind w:left="864" w:hanging="432"/>
      </w:pPr>
    </w:lvl>
  </w:abstractNum>
  <w:abstractNum w:abstractNumId="19" w15:restartNumberingAfterBreak="0">
    <w:nsid w:val="5E8F5013"/>
    <w:multiLevelType w:val="hybridMultilevel"/>
    <w:tmpl w:val="3BD833A6"/>
    <w:lvl w:ilvl="0" w:tplc="04090011">
      <w:start w:val="1"/>
      <w:numFmt w:val="bullet"/>
      <w:pStyle w:val="BulletedList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 w:tplc="04090019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MS Mincho" w:hAnsi="Times New Roman" w:cs="Times New Roman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37D1B"/>
    <w:multiLevelType w:val="multilevel"/>
    <w:tmpl w:val="8C1A5F9E"/>
    <w:lvl w:ilvl="0">
      <w:start w:val="1"/>
      <w:numFmt w:val="upperLetter"/>
      <w:pStyle w:val="Appendix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2FC2257"/>
    <w:multiLevelType w:val="hybridMultilevel"/>
    <w:tmpl w:val="45E00A86"/>
    <w:lvl w:ilvl="0" w:tplc="04090001">
      <w:start w:val="1"/>
      <w:numFmt w:val="bullet"/>
      <w:pStyle w:val="ListNumber2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C15D4"/>
    <w:multiLevelType w:val="singleLevel"/>
    <w:tmpl w:val="034E1E46"/>
    <w:lvl w:ilvl="0">
      <w:start w:val="1"/>
      <w:numFmt w:val="bullet"/>
      <w:pStyle w:val="t2titl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23C4AFC"/>
    <w:multiLevelType w:val="hybridMultilevel"/>
    <w:tmpl w:val="77B269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682E82"/>
    <w:multiLevelType w:val="singleLevel"/>
    <w:tmpl w:val="1C507382"/>
    <w:lvl w:ilvl="0">
      <w:start w:val="1"/>
      <w:numFmt w:val="lowerLetter"/>
      <w:pStyle w:val="ter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7E67562"/>
    <w:multiLevelType w:val="hybridMultilevel"/>
    <w:tmpl w:val="F46EC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DB3DFA"/>
    <w:multiLevelType w:val="singleLevel"/>
    <w:tmpl w:val="92D22E56"/>
    <w:lvl w:ilvl="0">
      <w:start w:val="1"/>
      <w:numFmt w:val="bullet"/>
      <w:pStyle w:val="DocumentMa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DEE65F0"/>
    <w:multiLevelType w:val="singleLevel"/>
    <w:tmpl w:val="0EB47770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636124">
    <w:abstractNumId w:val="19"/>
  </w:num>
  <w:num w:numId="2" w16cid:durableId="407046334">
    <w:abstractNumId w:val="11"/>
  </w:num>
  <w:num w:numId="3" w16cid:durableId="1994290558">
    <w:abstractNumId w:val="20"/>
  </w:num>
  <w:num w:numId="4" w16cid:durableId="1648510033">
    <w:abstractNumId w:val="9"/>
  </w:num>
  <w:num w:numId="5" w16cid:durableId="822427362">
    <w:abstractNumId w:val="6"/>
  </w:num>
  <w:num w:numId="6" w16cid:durableId="582298002">
    <w:abstractNumId w:val="16"/>
  </w:num>
  <w:num w:numId="7" w16cid:durableId="887838722">
    <w:abstractNumId w:val="10"/>
  </w:num>
  <w:num w:numId="8" w16cid:durableId="1540706319">
    <w:abstractNumId w:val="14"/>
  </w:num>
  <w:num w:numId="9" w16cid:durableId="847796409">
    <w:abstractNumId w:val="12"/>
  </w:num>
  <w:num w:numId="10" w16cid:durableId="938686215">
    <w:abstractNumId w:val="21"/>
  </w:num>
  <w:num w:numId="11" w16cid:durableId="152259078">
    <w:abstractNumId w:val="0"/>
  </w:num>
  <w:num w:numId="12" w16cid:durableId="1646854906">
    <w:abstractNumId w:val="1"/>
  </w:num>
  <w:num w:numId="13" w16cid:durableId="1938902907">
    <w:abstractNumId w:val="17"/>
  </w:num>
  <w:num w:numId="14" w16cid:durableId="2077582445">
    <w:abstractNumId w:val="24"/>
  </w:num>
  <w:num w:numId="15" w16cid:durableId="1269850204">
    <w:abstractNumId w:val="5"/>
  </w:num>
  <w:num w:numId="16" w16cid:durableId="1277060767">
    <w:abstractNumId w:val="8"/>
  </w:num>
  <w:num w:numId="17" w16cid:durableId="287126651">
    <w:abstractNumId w:val="26"/>
  </w:num>
  <w:num w:numId="18" w16cid:durableId="1487671290">
    <w:abstractNumId w:val="4"/>
  </w:num>
  <w:num w:numId="19" w16cid:durableId="6489753">
    <w:abstractNumId w:val="22"/>
  </w:num>
  <w:num w:numId="20" w16cid:durableId="1609434142">
    <w:abstractNumId w:val="18"/>
  </w:num>
  <w:num w:numId="21" w16cid:durableId="841621567">
    <w:abstractNumId w:val="27"/>
  </w:num>
  <w:num w:numId="22" w16cid:durableId="329989880">
    <w:abstractNumId w:val="13"/>
  </w:num>
  <w:num w:numId="23" w16cid:durableId="1865288964">
    <w:abstractNumId w:val="7"/>
  </w:num>
  <w:num w:numId="24" w16cid:durableId="400491669">
    <w:abstractNumId w:val="2"/>
  </w:num>
  <w:num w:numId="25" w16cid:durableId="382490619">
    <w:abstractNumId w:val="3"/>
  </w:num>
  <w:num w:numId="26" w16cid:durableId="1011756087">
    <w:abstractNumId w:val="25"/>
  </w:num>
  <w:num w:numId="27" w16cid:durableId="2097436262">
    <w:abstractNumId w:val="15"/>
  </w:num>
  <w:num w:numId="28" w16cid:durableId="651062435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345"/>
    <w:rsid w:val="0000065C"/>
    <w:rsid w:val="00000FEE"/>
    <w:rsid w:val="0000258F"/>
    <w:rsid w:val="000034E3"/>
    <w:rsid w:val="00003A79"/>
    <w:rsid w:val="00003E03"/>
    <w:rsid w:val="000055A9"/>
    <w:rsid w:val="00006100"/>
    <w:rsid w:val="00006C11"/>
    <w:rsid w:val="00006CCC"/>
    <w:rsid w:val="00006FFC"/>
    <w:rsid w:val="0000743B"/>
    <w:rsid w:val="0000787A"/>
    <w:rsid w:val="00007DA3"/>
    <w:rsid w:val="00010358"/>
    <w:rsid w:val="000105E8"/>
    <w:rsid w:val="00010B96"/>
    <w:rsid w:val="00010DF5"/>
    <w:rsid w:val="00010E61"/>
    <w:rsid w:val="00011780"/>
    <w:rsid w:val="00011812"/>
    <w:rsid w:val="00011D82"/>
    <w:rsid w:val="00011EB0"/>
    <w:rsid w:val="0001234D"/>
    <w:rsid w:val="00012477"/>
    <w:rsid w:val="0001299D"/>
    <w:rsid w:val="00013224"/>
    <w:rsid w:val="0001394C"/>
    <w:rsid w:val="00013C4D"/>
    <w:rsid w:val="00016A7F"/>
    <w:rsid w:val="00016EB4"/>
    <w:rsid w:val="00017783"/>
    <w:rsid w:val="000178F3"/>
    <w:rsid w:val="00017C23"/>
    <w:rsid w:val="0002002D"/>
    <w:rsid w:val="00020A69"/>
    <w:rsid w:val="00020A72"/>
    <w:rsid w:val="000213D9"/>
    <w:rsid w:val="00021825"/>
    <w:rsid w:val="00021B22"/>
    <w:rsid w:val="00021D63"/>
    <w:rsid w:val="00021F89"/>
    <w:rsid w:val="000228B9"/>
    <w:rsid w:val="00022C79"/>
    <w:rsid w:val="00023B00"/>
    <w:rsid w:val="00023FBB"/>
    <w:rsid w:val="00024540"/>
    <w:rsid w:val="00024814"/>
    <w:rsid w:val="000249E5"/>
    <w:rsid w:val="00024C38"/>
    <w:rsid w:val="00024EC5"/>
    <w:rsid w:val="00025645"/>
    <w:rsid w:val="00025B80"/>
    <w:rsid w:val="000268F6"/>
    <w:rsid w:val="000268FE"/>
    <w:rsid w:val="0002695E"/>
    <w:rsid w:val="00027B12"/>
    <w:rsid w:val="0003007B"/>
    <w:rsid w:val="00030375"/>
    <w:rsid w:val="00031333"/>
    <w:rsid w:val="00031F54"/>
    <w:rsid w:val="00031FAB"/>
    <w:rsid w:val="0003271E"/>
    <w:rsid w:val="00032B26"/>
    <w:rsid w:val="00033B70"/>
    <w:rsid w:val="00033E5F"/>
    <w:rsid w:val="00033FF6"/>
    <w:rsid w:val="00034BC7"/>
    <w:rsid w:val="00034EC6"/>
    <w:rsid w:val="000351C5"/>
    <w:rsid w:val="000354EA"/>
    <w:rsid w:val="00035CE8"/>
    <w:rsid w:val="00037016"/>
    <w:rsid w:val="0003771A"/>
    <w:rsid w:val="00037FF0"/>
    <w:rsid w:val="000407B3"/>
    <w:rsid w:val="00040A52"/>
    <w:rsid w:val="00041C70"/>
    <w:rsid w:val="00042170"/>
    <w:rsid w:val="00042881"/>
    <w:rsid w:val="00042AEF"/>
    <w:rsid w:val="0004331A"/>
    <w:rsid w:val="00043A04"/>
    <w:rsid w:val="00043B3F"/>
    <w:rsid w:val="00043FFB"/>
    <w:rsid w:val="00044260"/>
    <w:rsid w:val="000444D4"/>
    <w:rsid w:val="00044F40"/>
    <w:rsid w:val="00044FED"/>
    <w:rsid w:val="0004524E"/>
    <w:rsid w:val="00045575"/>
    <w:rsid w:val="000457FE"/>
    <w:rsid w:val="000459FE"/>
    <w:rsid w:val="000469C2"/>
    <w:rsid w:val="00046E2F"/>
    <w:rsid w:val="00047119"/>
    <w:rsid w:val="00047716"/>
    <w:rsid w:val="00047D33"/>
    <w:rsid w:val="0005003E"/>
    <w:rsid w:val="00050802"/>
    <w:rsid w:val="000509C5"/>
    <w:rsid w:val="00050E52"/>
    <w:rsid w:val="00052538"/>
    <w:rsid w:val="00052748"/>
    <w:rsid w:val="00052A59"/>
    <w:rsid w:val="00052ECF"/>
    <w:rsid w:val="000533C9"/>
    <w:rsid w:val="0005442E"/>
    <w:rsid w:val="0005458B"/>
    <w:rsid w:val="000554A7"/>
    <w:rsid w:val="000556A6"/>
    <w:rsid w:val="00060871"/>
    <w:rsid w:val="00061006"/>
    <w:rsid w:val="00061C5B"/>
    <w:rsid w:val="00062308"/>
    <w:rsid w:val="000628A9"/>
    <w:rsid w:val="00062E2C"/>
    <w:rsid w:val="00063349"/>
    <w:rsid w:val="000634C2"/>
    <w:rsid w:val="00063C11"/>
    <w:rsid w:val="00064339"/>
    <w:rsid w:val="00064C9C"/>
    <w:rsid w:val="00064D36"/>
    <w:rsid w:val="00064DD3"/>
    <w:rsid w:val="00066757"/>
    <w:rsid w:val="00067322"/>
    <w:rsid w:val="000675A8"/>
    <w:rsid w:val="0006764D"/>
    <w:rsid w:val="0007216E"/>
    <w:rsid w:val="0007288E"/>
    <w:rsid w:val="00072B20"/>
    <w:rsid w:val="00072E8F"/>
    <w:rsid w:val="0007345D"/>
    <w:rsid w:val="00073ACF"/>
    <w:rsid w:val="00074478"/>
    <w:rsid w:val="00075878"/>
    <w:rsid w:val="000760E3"/>
    <w:rsid w:val="000765B0"/>
    <w:rsid w:val="00076C6A"/>
    <w:rsid w:val="000800D2"/>
    <w:rsid w:val="000802F8"/>
    <w:rsid w:val="00080418"/>
    <w:rsid w:val="000807D9"/>
    <w:rsid w:val="00080AC9"/>
    <w:rsid w:val="00080BDE"/>
    <w:rsid w:val="00081CF8"/>
    <w:rsid w:val="00081F6E"/>
    <w:rsid w:val="00082126"/>
    <w:rsid w:val="00082E13"/>
    <w:rsid w:val="00083528"/>
    <w:rsid w:val="00083B1D"/>
    <w:rsid w:val="00084845"/>
    <w:rsid w:val="000848C9"/>
    <w:rsid w:val="00085167"/>
    <w:rsid w:val="000857BF"/>
    <w:rsid w:val="00085B23"/>
    <w:rsid w:val="00085B2D"/>
    <w:rsid w:val="00085F2E"/>
    <w:rsid w:val="000866F9"/>
    <w:rsid w:val="00086D9E"/>
    <w:rsid w:val="00086FE6"/>
    <w:rsid w:val="0008701D"/>
    <w:rsid w:val="00087265"/>
    <w:rsid w:val="0008761C"/>
    <w:rsid w:val="00090382"/>
    <w:rsid w:val="00090712"/>
    <w:rsid w:val="00090B50"/>
    <w:rsid w:val="0009118E"/>
    <w:rsid w:val="000911C3"/>
    <w:rsid w:val="0009137F"/>
    <w:rsid w:val="00091540"/>
    <w:rsid w:val="0009169B"/>
    <w:rsid w:val="0009218E"/>
    <w:rsid w:val="00092E85"/>
    <w:rsid w:val="00093DD3"/>
    <w:rsid w:val="0009416D"/>
    <w:rsid w:val="00095088"/>
    <w:rsid w:val="00095735"/>
    <w:rsid w:val="00095ADD"/>
    <w:rsid w:val="00096605"/>
    <w:rsid w:val="00097327"/>
    <w:rsid w:val="00097D06"/>
    <w:rsid w:val="000A0700"/>
    <w:rsid w:val="000A0867"/>
    <w:rsid w:val="000A08E0"/>
    <w:rsid w:val="000A0AB1"/>
    <w:rsid w:val="000A147C"/>
    <w:rsid w:val="000A1DD6"/>
    <w:rsid w:val="000A1E0F"/>
    <w:rsid w:val="000A22B4"/>
    <w:rsid w:val="000A2771"/>
    <w:rsid w:val="000A335C"/>
    <w:rsid w:val="000A3795"/>
    <w:rsid w:val="000A3BF4"/>
    <w:rsid w:val="000A40B1"/>
    <w:rsid w:val="000A4A31"/>
    <w:rsid w:val="000A4D7D"/>
    <w:rsid w:val="000A4FE8"/>
    <w:rsid w:val="000A574C"/>
    <w:rsid w:val="000A5AAB"/>
    <w:rsid w:val="000A6066"/>
    <w:rsid w:val="000A64B1"/>
    <w:rsid w:val="000A6F4D"/>
    <w:rsid w:val="000A76C1"/>
    <w:rsid w:val="000A7728"/>
    <w:rsid w:val="000A7CCF"/>
    <w:rsid w:val="000A7F86"/>
    <w:rsid w:val="000B039B"/>
    <w:rsid w:val="000B078D"/>
    <w:rsid w:val="000B0BD8"/>
    <w:rsid w:val="000B109F"/>
    <w:rsid w:val="000B2C59"/>
    <w:rsid w:val="000B2E8A"/>
    <w:rsid w:val="000B2ED9"/>
    <w:rsid w:val="000B342F"/>
    <w:rsid w:val="000B3E44"/>
    <w:rsid w:val="000B5834"/>
    <w:rsid w:val="000B59D7"/>
    <w:rsid w:val="000B5B7A"/>
    <w:rsid w:val="000B6783"/>
    <w:rsid w:val="000B681E"/>
    <w:rsid w:val="000B726C"/>
    <w:rsid w:val="000B7752"/>
    <w:rsid w:val="000C06B0"/>
    <w:rsid w:val="000C0997"/>
    <w:rsid w:val="000C1012"/>
    <w:rsid w:val="000C13FC"/>
    <w:rsid w:val="000C16CD"/>
    <w:rsid w:val="000C20E7"/>
    <w:rsid w:val="000C20FC"/>
    <w:rsid w:val="000C238D"/>
    <w:rsid w:val="000C2450"/>
    <w:rsid w:val="000C5207"/>
    <w:rsid w:val="000C52A2"/>
    <w:rsid w:val="000C5FF3"/>
    <w:rsid w:val="000C6B70"/>
    <w:rsid w:val="000C6D49"/>
    <w:rsid w:val="000C6DC1"/>
    <w:rsid w:val="000C6F5B"/>
    <w:rsid w:val="000C70F6"/>
    <w:rsid w:val="000C716C"/>
    <w:rsid w:val="000C7417"/>
    <w:rsid w:val="000C76E7"/>
    <w:rsid w:val="000D03B3"/>
    <w:rsid w:val="000D0D2E"/>
    <w:rsid w:val="000D102D"/>
    <w:rsid w:val="000D1755"/>
    <w:rsid w:val="000D1A86"/>
    <w:rsid w:val="000D1EA3"/>
    <w:rsid w:val="000D2716"/>
    <w:rsid w:val="000D2721"/>
    <w:rsid w:val="000D3038"/>
    <w:rsid w:val="000D3274"/>
    <w:rsid w:val="000D3657"/>
    <w:rsid w:val="000D3ABF"/>
    <w:rsid w:val="000D412A"/>
    <w:rsid w:val="000D5908"/>
    <w:rsid w:val="000D723F"/>
    <w:rsid w:val="000D73F2"/>
    <w:rsid w:val="000E008C"/>
    <w:rsid w:val="000E019F"/>
    <w:rsid w:val="000E0692"/>
    <w:rsid w:val="000E0919"/>
    <w:rsid w:val="000E0D60"/>
    <w:rsid w:val="000E152E"/>
    <w:rsid w:val="000E2513"/>
    <w:rsid w:val="000E2748"/>
    <w:rsid w:val="000E38ED"/>
    <w:rsid w:val="000E3A65"/>
    <w:rsid w:val="000E3F40"/>
    <w:rsid w:val="000E4C95"/>
    <w:rsid w:val="000E57CF"/>
    <w:rsid w:val="000E5EA6"/>
    <w:rsid w:val="000E66FB"/>
    <w:rsid w:val="000E6F1A"/>
    <w:rsid w:val="000E723B"/>
    <w:rsid w:val="000F022A"/>
    <w:rsid w:val="000F143C"/>
    <w:rsid w:val="000F1587"/>
    <w:rsid w:val="000F2599"/>
    <w:rsid w:val="000F28E7"/>
    <w:rsid w:val="000F4078"/>
    <w:rsid w:val="000F44DC"/>
    <w:rsid w:val="000F4C41"/>
    <w:rsid w:val="000F58B8"/>
    <w:rsid w:val="000F598D"/>
    <w:rsid w:val="000F65EA"/>
    <w:rsid w:val="000F7086"/>
    <w:rsid w:val="000F799D"/>
    <w:rsid w:val="0010000A"/>
    <w:rsid w:val="00100955"/>
    <w:rsid w:val="001009F7"/>
    <w:rsid w:val="00100F59"/>
    <w:rsid w:val="001012EA"/>
    <w:rsid w:val="00101785"/>
    <w:rsid w:val="001019CA"/>
    <w:rsid w:val="00101FE8"/>
    <w:rsid w:val="001022C7"/>
    <w:rsid w:val="00102ACD"/>
    <w:rsid w:val="00103905"/>
    <w:rsid w:val="001041EC"/>
    <w:rsid w:val="00104BCE"/>
    <w:rsid w:val="00104F38"/>
    <w:rsid w:val="001050F8"/>
    <w:rsid w:val="0010524D"/>
    <w:rsid w:val="00105D33"/>
    <w:rsid w:val="001066A5"/>
    <w:rsid w:val="0010690F"/>
    <w:rsid w:val="00110A56"/>
    <w:rsid w:val="00110BFC"/>
    <w:rsid w:val="00111470"/>
    <w:rsid w:val="00111F69"/>
    <w:rsid w:val="0011268E"/>
    <w:rsid w:val="00112C52"/>
    <w:rsid w:val="0011343C"/>
    <w:rsid w:val="00113BC9"/>
    <w:rsid w:val="001144B1"/>
    <w:rsid w:val="00114745"/>
    <w:rsid w:val="00114A12"/>
    <w:rsid w:val="00114F04"/>
    <w:rsid w:val="001153BB"/>
    <w:rsid w:val="00115889"/>
    <w:rsid w:val="001158D1"/>
    <w:rsid w:val="00116056"/>
    <w:rsid w:val="00116338"/>
    <w:rsid w:val="00116A0D"/>
    <w:rsid w:val="00120CD5"/>
    <w:rsid w:val="00121A97"/>
    <w:rsid w:val="00121E4A"/>
    <w:rsid w:val="0012210A"/>
    <w:rsid w:val="00122303"/>
    <w:rsid w:val="0012246F"/>
    <w:rsid w:val="001231D1"/>
    <w:rsid w:val="0012399B"/>
    <w:rsid w:val="00123AC0"/>
    <w:rsid w:val="00124AE9"/>
    <w:rsid w:val="00124C43"/>
    <w:rsid w:val="00125BCD"/>
    <w:rsid w:val="00125D88"/>
    <w:rsid w:val="001264F9"/>
    <w:rsid w:val="001267E4"/>
    <w:rsid w:val="001279FA"/>
    <w:rsid w:val="00130F9C"/>
    <w:rsid w:val="00130FA6"/>
    <w:rsid w:val="001318FC"/>
    <w:rsid w:val="00131F00"/>
    <w:rsid w:val="001320FF"/>
    <w:rsid w:val="0013338E"/>
    <w:rsid w:val="001338BE"/>
    <w:rsid w:val="0013533B"/>
    <w:rsid w:val="001357C2"/>
    <w:rsid w:val="00135B1E"/>
    <w:rsid w:val="001361A9"/>
    <w:rsid w:val="00136228"/>
    <w:rsid w:val="001363E1"/>
    <w:rsid w:val="001366C7"/>
    <w:rsid w:val="001368F8"/>
    <w:rsid w:val="00136A4A"/>
    <w:rsid w:val="001370F5"/>
    <w:rsid w:val="00137DB6"/>
    <w:rsid w:val="001408B1"/>
    <w:rsid w:val="00140ACC"/>
    <w:rsid w:val="00140C19"/>
    <w:rsid w:val="0014130A"/>
    <w:rsid w:val="00141D2A"/>
    <w:rsid w:val="001423D0"/>
    <w:rsid w:val="0014277F"/>
    <w:rsid w:val="00142A39"/>
    <w:rsid w:val="00142DE6"/>
    <w:rsid w:val="00143200"/>
    <w:rsid w:val="001432CD"/>
    <w:rsid w:val="00143E20"/>
    <w:rsid w:val="00143FD3"/>
    <w:rsid w:val="001443F1"/>
    <w:rsid w:val="00144C51"/>
    <w:rsid w:val="00145B02"/>
    <w:rsid w:val="00146CB5"/>
    <w:rsid w:val="00147256"/>
    <w:rsid w:val="0014763D"/>
    <w:rsid w:val="00147A5E"/>
    <w:rsid w:val="00147C18"/>
    <w:rsid w:val="00147FA7"/>
    <w:rsid w:val="00150436"/>
    <w:rsid w:val="00152094"/>
    <w:rsid w:val="0015250C"/>
    <w:rsid w:val="00152856"/>
    <w:rsid w:val="00152ABD"/>
    <w:rsid w:val="00153403"/>
    <w:rsid w:val="001534F7"/>
    <w:rsid w:val="00155ACB"/>
    <w:rsid w:val="00155F53"/>
    <w:rsid w:val="00156329"/>
    <w:rsid w:val="00156938"/>
    <w:rsid w:val="001569AF"/>
    <w:rsid w:val="00156AAD"/>
    <w:rsid w:val="00156BC0"/>
    <w:rsid w:val="00157050"/>
    <w:rsid w:val="0016044E"/>
    <w:rsid w:val="001607DE"/>
    <w:rsid w:val="00160831"/>
    <w:rsid w:val="0016136B"/>
    <w:rsid w:val="001624D2"/>
    <w:rsid w:val="0016292F"/>
    <w:rsid w:val="00162DF2"/>
    <w:rsid w:val="00163741"/>
    <w:rsid w:val="001639DD"/>
    <w:rsid w:val="00163A3D"/>
    <w:rsid w:val="00163E89"/>
    <w:rsid w:val="00164046"/>
    <w:rsid w:val="001642E4"/>
    <w:rsid w:val="00164CCD"/>
    <w:rsid w:val="00165015"/>
    <w:rsid w:val="00165147"/>
    <w:rsid w:val="00165401"/>
    <w:rsid w:val="00165AF2"/>
    <w:rsid w:val="00165E92"/>
    <w:rsid w:val="00166930"/>
    <w:rsid w:val="00166A3D"/>
    <w:rsid w:val="0016799A"/>
    <w:rsid w:val="00167C5D"/>
    <w:rsid w:val="001702D7"/>
    <w:rsid w:val="00171A34"/>
    <w:rsid w:val="001720AD"/>
    <w:rsid w:val="00172EFF"/>
    <w:rsid w:val="00173129"/>
    <w:rsid w:val="00173175"/>
    <w:rsid w:val="001736ED"/>
    <w:rsid w:val="00173BA8"/>
    <w:rsid w:val="00173D11"/>
    <w:rsid w:val="00173E47"/>
    <w:rsid w:val="00174884"/>
    <w:rsid w:val="00174B17"/>
    <w:rsid w:val="001750AF"/>
    <w:rsid w:val="0017522E"/>
    <w:rsid w:val="001753FE"/>
    <w:rsid w:val="00175431"/>
    <w:rsid w:val="001757A4"/>
    <w:rsid w:val="00175B61"/>
    <w:rsid w:val="0017612D"/>
    <w:rsid w:val="00176411"/>
    <w:rsid w:val="001764B5"/>
    <w:rsid w:val="001770DE"/>
    <w:rsid w:val="00177486"/>
    <w:rsid w:val="001800E7"/>
    <w:rsid w:val="001803FF"/>
    <w:rsid w:val="001808A4"/>
    <w:rsid w:val="001809F1"/>
    <w:rsid w:val="00181671"/>
    <w:rsid w:val="001822F2"/>
    <w:rsid w:val="00182A63"/>
    <w:rsid w:val="00182BB6"/>
    <w:rsid w:val="00182D08"/>
    <w:rsid w:val="00182FFC"/>
    <w:rsid w:val="001834AA"/>
    <w:rsid w:val="00183960"/>
    <w:rsid w:val="001846D6"/>
    <w:rsid w:val="00184BBB"/>
    <w:rsid w:val="0018657E"/>
    <w:rsid w:val="00187641"/>
    <w:rsid w:val="001878A4"/>
    <w:rsid w:val="00187EA3"/>
    <w:rsid w:val="0019031D"/>
    <w:rsid w:val="0019053C"/>
    <w:rsid w:val="00190AB1"/>
    <w:rsid w:val="00190FDF"/>
    <w:rsid w:val="00191183"/>
    <w:rsid w:val="00191369"/>
    <w:rsid w:val="00191CA6"/>
    <w:rsid w:val="00192018"/>
    <w:rsid w:val="00192BDB"/>
    <w:rsid w:val="00194359"/>
    <w:rsid w:val="001944D1"/>
    <w:rsid w:val="00194636"/>
    <w:rsid w:val="00194E8E"/>
    <w:rsid w:val="00194F6F"/>
    <w:rsid w:val="0019562F"/>
    <w:rsid w:val="00195681"/>
    <w:rsid w:val="00195774"/>
    <w:rsid w:val="001962B1"/>
    <w:rsid w:val="00196D39"/>
    <w:rsid w:val="001971F3"/>
    <w:rsid w:val="001977B3"/>
    <w:rsid w:val="001979F5"/>
    <w:rsid w:val="00197C3E"/>
    <w:rsid w:val="001A0016"/>
    <w:rsid w:val="001A0247"/>
    <w:rsid w:val="001A0565"/>
    <w:rsid w:val="001A1157"/>
    <w:rsid w:val="001A1271"/>
    <w:rsid w:val="001A16F6"/>
    <w:rsid w:val="001A1FAE"/>
    <w:rsid w:val="001A3071"/>
    <w:rsid w:val="001A39DB"/>
    <w:rsid w:val="001A3C5A"/>
    <w:rsid w:val="001A3EB2"/>
    <w:rsid w:val="001A4708"/>
    <w:rsid w:val="001A47C1"/>
    <w:rsid w:val="001A4ED3"/>
    <w:rsid w:val="001A4FC5"/>
    <w:rsid w:val="001A51FD"/>
    <w:rsid w:val="001A66B5"/>
    <w:rsid w:val="001A6A68"/>
    <w:rsid w:val="001A704E"/>
    <w:rsid w:val="001A76B3"/>
    <w:rsid w:val="001A7AA7"/>
    <w:rsid w:val="001B06CB"/>
    <w:rsid w:val="001B0B72"/>
    <w:rsid w:val="001B0EF2"/>
    <w:rsid w:val="001B1851"/>
    <w:rsid w:val="001B1EEA"/>
    <w:rsid w:val="001B26CA"/>
    <w:rsid w:val="001B2B90"/>
    <w:rsid w:val="001B319D"/>
    <w:rsid w:val="001B31BE"/>
    <w:rsid w:val="001B3B03"/>
    <w:rsid w:val="001B41EE"/>
    <w:rsid w:val="001B431A"/>
    <w:rsid w:val="001B447C"/>
    <w:rsid w:val="001B4511"/>
    <w:rsid w:val="001B49B1"/>
    <w:rsid w:val="001B53FF"/>
    <w:rsid w:val="001B561A"/>
    <w:rsid w:val="001B6FD8"/>
    <w:rsid w:val="001B7619"/>
    <w:rsid w:val="001B761A"/>
    <w:rsid w:val="001B7DA3"/>
    <w:rsid w:val="001C0E1F"/>
    <w:rsid w:val="001C1449"/>
    <w:rsid w:val="001C153D"/>
    <w:rsid w:val="001C1DD8"/>
    <w:rsid w:val="001C20A2"/>
    <w:rsid w:val="001C24B9"/>
    <w:rsid w:val="001C25B1"/>
    <w:rsid w:val="001C2F34"/>
    <w:rsid w:val="001C30C8"/>
    <w:rsid w:val="001C33C1"/>
    <w:rsid w:val="001C3C52"/>
    <w:rsid w:val="001C3FF2"/>
    <w:rsid w:val="001C45FD"/>
    <w:rsid w:val="001C490B"/>
    <w:rsid w:val="001C4F4D"/>
    <w:rsid w:val="001C5290"/>
    <w:rsid w:val="001C5572"/>
    <w:rsid w:val="001C58A2"/>
    <w:rsid w:val="001C5B65"/>
    <w:rsid w:val="001C633D"/>
    <w:rsid w:val="001C65DD"/>
    <w:rsid w:val="001C6D6D"/>
    <w:rsid w:val="001C6E64"/>
    <w:rsid w:val="001C6F44"/>
    <w:rsid w:val="001D02BD"/>
    <w:rsid w:val="001D02FD"/>
    <w:rsid w:val="001D0A37"/>
    <w:rsid w:val="001D2C7F"/>
    <w:rsid w:val="001D2C90"/>
    <w:rsid w:val="001D2EAE"/>
    <w:rsid w:val="001D2EC0"/>
    <w:rsid w:val="001D32D4"/>
    <w:rsid w:val="001D3671"/>
    <w:rsid w:val="001D4241"/>
    <w:rsid w:val="001D5132"/>
    <w:rsid w:val="001D534C"/>
    <w:rsid w:val="001D564E"/>
    <w:rsid w:val="001D613E"/>
    <w:rsid w:val="001D6203"/>
    <w:rsid w:val="001D624E"/>
    <w:rsid w:val="001D6DF8"/>
    <w:rsid w:val="001D6FD4"/>
    <w:rsid w:val="001D70A3"/>
    <w:rsid w:val="001D72BB"/>
    <w:rsid w:val="001D72D0"/>
    <w:rsid w:val="001D7410"/>
    <w:rsid w:val="001E05C2"/>
    <w:rsid w:val="001E064C"/>
    <w:rsid w:val="001E07A5"/>
    <w:rsid w:val="001E0B9C"/>
    <w:rsid w:val="001E1DB5"/>
    <w:rsid w:val="001E1F8F"/>
    <w:rsid w:val="001E2901"/>
    <w:rsid w:val="001E2F52"/>
    <w:rsid w:val="001E320B"/>
    <w:rsid w:val="001E361F"/>
    <w:rsid w:val="001E36AC"/>
    <w:rsid w:val="001E3EE3"/>
    <w:rsid w:val="001E4545"/>
    <w:rsid w:val="001E4C3D"/>
    <w:rsid w:val="001E533C"/>
    <w:rsid w:val="001E56E1"/>
    <w:rsid w:val="001E5AD0"/>
    <w:rsid w:val="001E6581"/>
    <w:rsid w:val="001E6A77"/>
    <w:rsid w:val="001E6AF4"/>
    <w:rsid w:val="001E7CBF"/>
    <w:rsid w:val="001E7F3C"/>
    <w:rsid w:val="001F0855"/>
    <w:rsid w:val="001F0B0A"/>
    <w:rsid w:val="001F0B0E"/>
    <w:rsid w:val="001F0ECB"/>
    <w:rsid w:val="001F30A5"/>
    <w:rsid w:val="001F3142"/>
    <w:rsid w:val="001F36FE"/>
    <w:rsid w:val="001F3834"/>
    <w:rsid w:val="001F47B4"/>
    <w:rsid w:val="001F4DE4"/>
    <w:rsid w:val="001F5348"/>
    <w:rsid w:val="001F5645"/>
    <w:rsid w:val="001F5944"/>
    <w:rsid w:val="001F5953"/>
    <w:rsid w:val="001F5B22"/>
    <w:rsid w:val="001F61F2"/>
    <w:rsid w:val="001F6979"/>
    <w:rsid w:val="001F6E92"/>
    <w:rsid w:val="0020097F"/>
    <w:rsid w:val="00201152"/>
    <w:rsid w:val="002019E2"/>
    <w:rsid w:val="00202525"/>
    <w:rsid w:val="00203B10"/>
    <w:rsid w:val="00203D3C"/>
    <w:rsid w:val="0020423A"/>
    <w:rsid w:val="00204FB0"/>
    <w:rsid w:val="00205283"/>
    <w:rsid w:val="0020602A"/>
    <w:rsid w:val="0020616A"/>
    <w:rsid w:val="00206F98"/>
    <w:rsid w:val="00207CB9"/>
    <w:rsid w:val="00207D73"/>
    <w:rsid w:val="00207D84"/>
    <w:rsid w:val="00207F89"/>
    <w:rsid w:val="002110C4"/>
    <w:rsid w:val="0021172C"/>
    <w:rsid w:val="00211BE4"/>
    <w:rsid w:val="00211CF7"/>
    <w:rsid w:val="00212C93"/>
    <w:rsid w:val="00213067"/>
    <w:rsid w:val="00213809"/>
    <w:rsid w:val="002140B9"/>
    <w:rsid w:val="00215B60"/>
    <w:rsid w:val="002161DF"/>
    <w:rsid w:val="0021645A"/>
    <w:rsid w:val="0021720C"/>
    <w:rsid w:val="00217511"/>
    <w:rsid w:val="00220156"/>
    <w:rsid w:val="00220BB9"/>
    <w:rsid w:val="0022144F"/>
    <w:rsid w:val="00221847"/>
    <w:rsid w:val="002219EE"/>
    <w:rsid w:val="00221AA3"/>
    <w:rsid w:val="00221F51"/>
    <w:rsid w:val="00221F9F"/>
    <w:rsid w:val="0022294A"/>
    <w:rsid w:val="00222FAF"/>
    <w:rsid w:val="00223310"/>
    <w:rsid w:val="0022347E"/>
    <w:rsid w:val="00223EF9"/>
    <w:rsid w:val="00224292"/>
    <w:rsid w:val="002243C0"/>
    <w:rsid w:val="002245B0"/>
    <w:rsid w:val="00224F3A"/>
    <w:rsid w:val="002252ED"/>
    <w:rsid w:val="002253F3"/>
    <w:rsid w:val="00225468"/>
    <w:rsid w:val="0022595E"/>
    <w:rsid w:val="00225D40"/>
    <w:rsid w:val="00226064"/>
    <w:rsid w:val="00226640"/>
    <w:rsid w:val="002273BD"/>
    <w:rsid w:val="00227C5C"/>
    <w:rsid w:val="00230530"/>
    <w:rsid w:val="002311C6"/>
    <w:rsid w:val="00232803"/>
    <w:rsid w:val="00233222"/>
    <w:rsid w:val="002337B3"/>
    <w:rsid w:val="00233CC6"/>
    <w:rsid w:val="00234099"/>
    <w:rsid w:val="00234216"/>
    <w:rsid w:val="00234538"/>
    <w:rsid w:val="0023502B"/>
    <w:rsid w:val="002356C8"/>
    <w:rsid w:val="002362D2"/>
    <w:rsid w:val="00236C44"/>
    <w:rsid w:val="002371EC"/>
    <w:rsid w:val="002372EE"/>
    <w:rsid w:val="00237C4A"/>
    <w:rsid w:val="0023EB2C"/>
    <w:rsid w:val="002402F2"/>
    <w:rsid w:val="002411D3"/>
    <w:rsid w:val="00241D15"/>
    <w:rsid w:val="00241D93"/>
    <w:rsid w:val="00242A08"/>
    <w:rsid w:val="00242E50"/>
    <w:rsid w:val="0024327D"/>
    <w:rsid w:val="002434FF"/>
    <w:rsid w:val="00244979"/>
    <w:rsid w:val="0024567C"/>
    <w:rsid w:val="00245750"/>
    <w:rsid w:val="00247DDB"/>
    <w:rsid w:val="002500EB"/>
    <w:rsid w:val="002504D1"/>
    <w:rsid w:val="002504E7"/>
    <w:rsid w:val="00250637"/>
    <w:rsid w:val="00250841"/>
    <w:rsid w:val="00250A44"/>
    <w:rsid w:val="00250DF5"/>
    <w:rsid w:val="002517FF"/>
    <w:rsid w:val="00251881"/>
    <w:rsid w:val="00251AC9"/>
    <w:rsid w:val="002532A3"/>
    <w:rsid w:val="002537C6"/>
    <w:rsid w:val="00254A91"/>
    <w:rsid w:val="0025546D"/>
    <w:rsid w:val="0025633B"/>
    <w:rsid w:val="0025650E"/>
    <w:rsid w:val="00256B7D"/>
    <w:rsid w:val="00256CB9"/>
    <w:rsid w:val="002579AE"/>
    <w:rsid w:val="002607A9"/>
    <w:rsid w:val="00260A75"/>
    <w:rsid w:val="0026137B"/>
    <w:rsid w:val="00262023"/>
    <w:rsid w:val="00262141"/>
    <w:rsid w:val="00262348"/>
    <w:rsid w:val="00262C47"/>
    <w:rsid w:val="00263161"/>
    <w:rsid w:val="002632E5"/>
    <w:rsid w:val="0026330B"/>
    <w:rsid w:val="0026370D"/>
    <w:rsid w:val="00263D1A"/>
    <w:rsid w:val="00264671"/>
    <w:rsid w:val="00265864"/>
    <w:rsid w:val="00265B7A"/>
    <w:rsid w:val="00265FD1"/>
    <w:rsid w:val="00266293"/>
    <w:rsid w:val="00266DBF"/>
    <w:rsid w:val="002671BC"/>
    <w:rsid w:val="002678D2"/>
    <w:rsid w:val="00267E4C"/>
    <w:rsid w:val="002701C8"/>
    <w:rsid w:val="002705FE"/>
    <w:rsid w:val="00270710"/>
    <w:rsid w:val="00270808"/>
    <w:rsid w:val="00271438"/>
    <w:rsid w:val="00271459"/>
    <w:rsid w:val="002721CE"/>
    <w:rsid w:val="002724FB"/>
    <w:rsid w:val="00272BC8"/>
    <w:rsid w:val="00272E62"/>
    <w:rsid w:val="002741B1"/>
    <w:rsid w:val="00274607"/>
    <w:rsid w:val="0027533E"/>
    <w:rsid w:val="00275584"/>
    <w:rsid w:val="00276057"/>
    <w:rsid w:val="0027682D"/>
    <w:rsid w:val="00280AC8"/>
    <w:rsid w:val="00280E0E"/>
    <w:rsid w:val="00281423"/>
    <w:rsid w:val="002819E5"/>
    <w:rsid w:val="00281C02"/>
    <w:rsid w:val="00282217"/>
    <w:rsid w:val="00282ABF"/>
    <w:rsid w:val="00282AF7"/>
    <w:rsid w:val="00282DF8"/>
    <w:rsid w:val="00282E12"/>
    <w:rsid w:val="00282F82"/>
    <w:rsid w:val="002834C5"/>
    <w:rsid w:val="002835ED"/>
    <w:rsid w:val="002836E6"/>
    <w:rsid w:val="0028488A"/>
    <w:rsid w:val="00284B17"/>
    <w:rsid w:val="00284CEB"/>
    <w:rsid w:val="00285CE8"/>
    <w:rsid w:val="00285E3A"/>
    <w:rsid w:val="0028641D"/>
    <w:rsid w:val="002865BF"/>
    <w:rsid w:val="002874C8"/>
    <w:rsid w:val="00287FED"/>
    <w:rsid w:val="00290574"/>
    <w:rsid w:val="00290B71"/>
    <w:rsid w:val="0029135D"/>
    <w:rsid w:val="00291AC8"/>
    <w:rsid w:val="00292454"/>
    <w:rsid w:val="0029254C"/>
    <w:rsid w:val="00293493"/>
    <w:rsid w:val="002945AB"/>
    <w:rsid w:val="00294CD7"/>
    <w:rsid w:val="00294EE4"/>
    <w:rsid w:val="00295053"/>
    <w:rsid w:val="0029557B"/>
    <w:rsid w:val="00295C85"/>
    <w:rsid w:val="00296F6B"/>
    <w:rsid w:val="00297056"/>
    <w:rsid w:val="00297104"/>
    <w:rsid w:val="002A065C"/>
    <w:rsid w:val="002A08F2"/>
    <w:rsid w:val="002A0A35"/>
    <w:rsid w:val="002A0CA8"/>
    <w:rsid w:val="002A1019"/>
    <w:rsid w:val="002A1B7B"/>
    <w:rsid w:val="002A238F"/>
    <w:rsid w:val="002A25E1"/>
    <w:rsid w:val="002A2829"/>
    <w:rsid w:val="002A282C"/>
    <w:rsid w:val="002A2BD5"/>
    <w:rsid w:val="002A30C6"/>
    <w:rsid w:val="002A32E4"/>
    <w:rsid w:val="002A33EB"/>
    <w:rsid w:val="002A4CD4"/>
    <w:rsid w:val="002A4D35"/>
    <w:rsid w:val="002A4F48"/>
    <w:rsid w:val="002A5263"/>
    <w:rsid w:val="002A544F"/>
    <w:rsid w:val="002A569F"/>
    <w:rsid w:val="002A5BB5"/>
    <w:rsid w:val="002A5EF0"/>
    <w:rsid w:val="002A6175"/>
    <w:rsid w:val="002A65C7"/>
    <w:rsid w:val="002A6BA9"/>
    <w:rsid w:val="002A76C1"/>
    <w:rsid w:val="002A7757"/>
    <w:rsid w:val="002A7B76"/>
    <w:rsid w:val="002B0A70"/>
    <w:rsid w:val="002B1083"/>
    <w:rsid w:val="002B1FA3"/>
    <w:rsid w:val="002B3FC1"/>
    <w:rsid w:val="002B3FFC"/>
    <w:rsid w:val="002B467F"/>
    <w:rsid w:val="002B51A4"/>
    <w:rsid w:val="002B5611"/>
    <w:rsid w:val="002B574F"/>
    <w:rsid w:val="002B66A6"/>
    <w:rsid w:val="002C0B66"/>
    <w:rsid w:val="002C1F1D"/>
    <w:rsid w:val="002C2061"/>
    <w:rsid w:val="002C2729"/>
    <w:rsid w:val="002C3966"/>
    <w:rsid w:val="002C44FC"/>
    <w:rsid w:val="002C475E"/>
    <w:rsid w:val="002C58A0"/>
    <w:rsid w:val="002C59BA"/>
    <w:rsid w:val="002C5F2F"/>
    <w:rsid w:val="002C614F"/>
    <w:rsid w:val="002C690C"/>
    <w:rsid w:val="002C6B0F"/>
    <w:rsid w:val="002C6C98"/>
    <w:rsid w:val="002C6F1D"/>
    <w:rsid w:val="002C7604"/>
    <w:rsid w:val="002C7E10"/>
    <w:rsid w:val="002D08AB"/>
    <w:rsid w:val="002D08D6"/>
    <w:rsid w:val="002D2E00"/>
    <w:rsid w:val="002D38AC"/>
    <w:rsid w:val="002D3FB3"/>
    <w:rsid w:val="002D4613"/>
    <w:rsid w:val="002D60FB"/>
    <w:rsid w:val="002D64DA"/>
    <w:rsid w:val="002D6771"/>
    <w:rsid w:val="002D6B7F"/>
    <w:rsid w:val="002D7200"/>
    <w:rsid w:val="002D77A9"/>
    <w:rsid w:val="002D7C17"/>
    <w:rsid w:val="002D7DF6"/>
    <w:rsid w:val="002D7FB6"/>
    <w:rsid w:val="002E07B8"/>
    <w:rsid w:val="002E0B0D"/>
    <w:rsid w:val="002E0B85"/>
    <w:rsid w:val="002E0E6F"/>
    <w:rsid w:val="002E1CF6"/>
    <w:rsid w:val="002E2957"/>
    <w:rsid w:val="002E2F6E"/>
    <w:rsid w:val="002E368C"/>
    <w:rsid w:val="002E3E80"/>
    <w:rsid w:val="002E49F6"/>
    <w:rsid w:val="002E5FB5"/>
    <w:rsid w:val="002E65E4"/>
    <w:rsid w:val="002E65F2"/>
    <w:rsid w:val="002E6937"/>
    <w:rsid w:val="002E7C88"/>
    <w:rsid w:val="002F0460"/>
    <w:rsid w:val="002F0F00"/>
    <w:rsid w:val="002F0F43"/>
    <w:rsid w:val="002F0F47"/>
    <w:rsid w:val="002F1E85"/>
    <w:rsid w:val="002F1F64"/>
    <w:rsid w:val="002F2AC7"/>
    <w:rsid w:val="002F3071"/>
    <w:rsid w:val="002F31D9"/>
    <w:rsid w:val="002F373C"/>
    <w:rsid w:val="002F39F9"/>
    <w:rsid w:val="002F3ACF"/>
    <w:rsid w:val="002F41AC"/>
    <w:rsid w:val="002F45A4"/>
    <w:rsid w:val="002F4744"/>
    <w:rsid w:val="002F4B0F"/>
    <w:rsid w:val="002F56D5"/>
    <w:rsid w:val="002F573E"/>
    <w:rsid w:val="002F5FC7"/>
    <w:rsid w:val="002F7158"/>
    <w:rsid w:val="002F7638"/>
    <w:rsid w:val="002FFCF6"/>
    <w:rsid w:val="003000B4"/>
    <w:rsid w:val="003001FC"/>
    <w:rsid w:val="0030086B"/>
    <w:rsid w:val="0030089A"/>
    <w:rsid w:val="00300DA5"/>
    <w:rsid w:val="00301703"/>
    <w:rsid w:val="00301730"/>
    <w:rsid w:val="00301D40"/>
    <w:rsid w:val="00301EB2"/>
    <w:rsid w:val="003020B5"/>
    <w:rsid w:val="0030329D"/>
    <w:rsid w:val="003034B1"/>
    <w:rsid w:val="00303A3B"/>
    <w:rsid w:val="003041D6"/>
    <w:rsid w:val="003051C7"/>
    <w:rsid w:val="0030538D"/>
    <w:rsid w:val="0030598C"/>
    <w:rsid w:val="00305E74"/>
    <w:rsid w:val="00306BC4"/>
    <w:rsid w:val="00306E0B"/>
    <w:rsid w:val="003072C7"/>
    <w:rsid w:val="00307894"/>
    <w:rsid w:val="00307EE0"/>
    <w:rsid w:val="003105BC"/>
    <w:rsid w:val="00310BB0"/>
    <w:rsid w:val="00310C2C"/>
    <w:rsid w:val="00311223"/>
    <w:rsid w:val="003117E1"/>
    <w:rsid w:val="00311B11"/>
    <w:rsid w:val="003134D9"/>
    <w:rsid w:val="00313C17"/>
    <w:rsid w:val="0031601A"/>
    <w:rsid w:val="00316107"/>
    <w:rsid w:val="00317277"/>
    <w:rsid w:val="0031737F"/>
    <w:rsid w:val="0031774A"/>
    <w:rsid w:val="00317AEC"/>
    <w:rsid w:val="003201F1"/>
    <w:rsid w:val="00321768"/>
    <w:rsid w:val="00321937"/>
    <w:rsid w:val="0032197E"/>
    <w:rsid w:val="00321CC2"/>
    <w:rsid w:val="0032225F"/>
    <w:rsid w:val="00322721"/>
    <w:rsid w:val="00323A81"/>
    <w:rsid w:val="00323D07"/>
    <w:rsid w:val="003248F1"/>
    <w:rsid w:val="00324D3A"/>
    <w:rsid w:val="003251DC"/>
    <w:rsid w:val="0032563C"/>
    <w:rsid w:val="00325939"/>
    <w:rsid w:val="0032597C"/>
    <w:rsid w:val="00325B3A"/>
    <w:rsid w:val="00326BDA"/>
    <w:rsid w:val="00326D6B"/>
    <w:rsid w:val="00327198"/>
    <w:rsid w:val="003278F3"/>
    <w:rsid w:val="00327AD7"/>
    <w:rsid w:val="003303A6"/>
    <w:rsid w:val="003303B6"/>
    <w:rsid w:val="00330DE5"/>
    <w:rsid w:val="00331975"/>
    <w:rsid w:val="00331BAD"/>
    <w:rsid w:val="00332227"/>
    <w:rsid w:val="00332560"/>
    <w:rsid w:val="00332574"/>
    <w:rsid w:val="00333B08"/>
    <w:rsid w:val="003347FC"/>
    <w:rsid w:val="003349EC"/>
    <w:rsid w:val="003350DD"/>
    <w:rsid w:val="00335E31"/>
    <w:rsid w:val="00335E75"/>
    <w:rsid w:val="0033638D"/>
    <w:rsid w:val="003366B1"/>
    <w:rsid w:val="00336C5D"/>
    <w:rsid w:val="00337D52"/>
    <w:rsid w:val="003406C7"/>
    <w:rsid w:val="003417D2"/>
    <w:rsid w:val="0034198F"/>
    <w:rsid w:val="003421AC"/>
    <w:rsid w:val="003424E6"/>
    <w:rsid w:val="00342557"/>
    <w:rsid w:val="00342DD1"/>
    <w:rsid w:val="0034313C"/>
    <w:rsid w:val="00343295"/>
    <w:rsid w:val="003433A8"/>
    <w:rsid w:val="00343CE2"/>
    <w:rsid w:val="003448A3"/>
    <w:rsid w:val="00344CF5"/>
    <w:rsid w:val="00345239"/>
    <w:rsid w:val="003455FB"/>
    <w:rsid w:val="003458DA"/>
    <w:rsid w:val="0034670C"/>
    <w:rsid w:val="00346A92"/>
    <w:rsid w:val="00346F0D"/>
    <w:rsid w:val="00346F14"/>
    <w:rsid w:val="00347184"/>
    <w:rsid w:val="00351B47"/>
    <w:rsid w:val="0035227E"/>
    <w:rsid w:val="0035261C"/>
    <w:rsid w:val="003530E6"/>
    <w:rsid w:val="00353349"/>
    <w:rsid w:val="0035438A"/>
    <w:rsid w:val="003543CB"/>
    <w:rsid w:val="00356132"/>
    <w:rsid w:val="00356888"/>
    <w:rsid w:val="0035694C"/>
    <w:rsid w:val="00356D18"/>
    <w:rsid w:val="00357199"/>
    <w:rsid w:val="0036043B"/>
    <w:rsid w:val="0036050E"/>
    <w:rsid w:val="00360F9C"/>
    <w:rsid w:val="00361777"/>
    <w:rsid w:val="0036271F"/>
    <w:rsid w:val="00362C3C"/>
    <w:rsid w:val="003639CF"/>
    <w:rsid w:val="00365198"/>
    <w:rsid w:val="00366BE8"/>
    <w:rsid w:val="00366FAB"/>
    <w:rsid w:val="003675FC"/>
    <w:rsid w:val="003679DC"/>
    <w:rsid w:val="00367E95"/>
    <w:rsid w:val="00367FAE"/>
    <w:rsid w:val="00370AC6"/>
    <w:rsid w:val="003710D3"/>
    <w:rsid w:val="00371F98"/>
    <w:rsid w:val="00372646"/>
    <w:rsid w:val="00372B1A"/>
    <w:rsid w:val="00372D2A"/>
    <w:rsid w:val="003730D4"/>
    <w:rsid w:val="00373D81"/>
    <w:rsid w:val="00374091"/>
    <w:rsid w:val="0037428D"/>
    <w:rsid w:val="00374A4D"/>
    <w:rsid w:val="00374AAF"/>
    <w:rsid w:val="00374C28"/>
    <w:rsid w:val="00375531"/>
    <w:rsid w:val="0037555A"/>
    <w:rsid w:val="0037674A"/>
    <w:rsid w:val="00376755"/>
    <w:rsid w:val="00377330"/>
    <w:rsid w:val="003778E0"/>
    <w:rsid w:val="00380877"/>
    <w:rsid w:val="00380BC5"/>
    <w:rsid w:val="00380C78"/>
    <w:rsid w:val="00381367"/>
    <w:rsid w:val="003815C7"/>
    <w:rsid w:val="003821BD"/>
    <w:rsid w:val="00382E01"/>
    <w:rsid w:val="00382E75"/>
    <w:rsid w:val="0038309C"/>
    <w:rsid w:val="0038351E"/>
    <w:rsid w:val="00383BE7"/>
    <w:rsid w:val="00383EF3"/>
    <w:rsid w:val="00384F14"/>
    <w:rsid w:val="00385968"/>
    <w:rsid w:val="00386244"/>
    <w:rsid w:val="00386BB2"/>
    <w:rsid w:val="003877C8"/>
    <w:rsid w:val="003877CE"/>
    <w:rsid w:val="00390CD8"/>
    <w:rsid w:val="00390CF0"/>
    <w:rsid w:val="00390EEC"/>
    <w:rsid w:val="003936D6"/>
    <w:rsid w:val="00393EF3"/>
    <w:rsid w:val="003942F7"/>
    <w:rsid w:val="00394583"/>
    <w:rsid w:val="00394F03"/>
    <w:rsid w:val="00396BBA"/>
    <w:rsid w:val="00396FC7"/>
    <w:rsid w:val="00397166"/>
    <w:rsid w:val="003979DA"/>
    <w:rsid w:val="003A04C0"/>
    <w:rsid w:val="003A1259"/>
    <w:rsid w:val="003A1420"/>
    <w:rsid w:val="003A145D"/>
    <w:rsid w:val="003A1B59"/>
    <w:rsid w:val="003A21C8"/>
    <w:rsid w:val="003A2CD0"/>
    <w:rsid w:val="003A2D6C"/>
    <w:rsid w:val="003A3E2C"/>
    <w:rsid w:val="003A4A3E"/>
    <w:rsid w:val="003A5754"/>
    <w:rsid w:val="003A5B75"/>
    <w:rsid w:val="003A5BA5"/>
    <w:rsid w:val="003A6347"/>
    <w:rsid w:val="003A669D"/>
    <w:rsid w:val="003A681A"/>
    <w:rsid w:val="003A6A3A"/>
    <w:rsid w:val="003A6C27"/>
    <w:rsid w:val="003A6E71"/>
    <w:rsid w:val="003A747F"/>
    <w:rsid w:val="003A7812"/>
    <w:rsid w:val="003A7C9F"/>
    <w:rsid w:val="003B0494"/>
    <w:rsid w:val="003B0B15"/>
    <w:rsid w:val="003B0E04"/>
    <w:rsid w:val="003B1189"/>
    <w:rsid w:val="003B3758"/>
    <w:rsid w:val="003B37D1"/>
    <w:rsid w:val="003B3A58"/>
    <w:rsid w:val="003B3D72"/>
    <w:rsid w:val="003B45FC"/>
    <w:rsid w:val="003B478E"/>
    <w:rsid w:val="003B592E"/>
    <w:rsid w:val="003B5B3D"/>
    <w:rsid w:val="003B5FB4"/>
    <w:rsid w:val="003B5FE4"/>
    <w:rsid w:val="003B6174"/>
    <w:rsid w:val="003B6761"/>
    <w:rsid w:val="003B6C95"/>
    <w:rsid w:val="003B6CF7"/>
    <w:rsid w:val="003B6FB3"/>
    <w:rsid w:val="003B73A2"/>
    <w:rsid w:val="003B7AD1"/>
    <w:rsid w:val="003B7DC0"/>
    <w:rsid w:val="003C045D"/>
    <w:rsid w:val="003C086C"/>
    <w:rsid w:val="003C1588"/>
    <w:rsid w:val="003C161B"/>
    <w:rsid w:val="003C20D1"/>
    <w:rsid w:val="003C20E7"/>
    <w:rsid w:val="003C20E8"/>
    <w:rsid w:val="003C28C3"/>
    <w:rsid w:val="003C2D08"/>
    <w:rsid w:val="003C35CD"/>
    <w:rsid w:val="003C36D6"/>
    <w:rsid w:val="003C4C29"/>
    <w:rsid w:val="003C56B1"/>
    <w:rsid w:val="003C56C1"/>
    <w:rsid w:val="003C593D"/>
    <w:rsid w:val="003C5E6A"/>
    <w:rsid w:val="003C5E7F"/>
    <w:rsid w:val="003C5EB0"/>
    <w:rsid w:val="003C5FEE"/>
    <w:rsid w:val="003C7109"/>
    <w:rsid w:val="003C7770"/>
    <w:rsid w:val="003C7C07"/>
    <w:rsid w:val="003C7ECC"/>
    <w:rsid w:val="003D0E3C"/>
    <w:rsid w:val="003D0E45"/>
    <w:rsid w:val="003D127C"/>
    <w:rsid w:val="003D156B"/>
    <w:rsid w:val="003D18E9"/>
    <w:rsid w:val="003D2008"/>
    <w:rsid w:val="003D2134"/>
    <w:rsid w:val="003D2FCC"/>
    <w:rsid w:val="003D3604"/>
    <w:rsid w:val="003D59B6"/>
    <w:rsid w:val="003D5D52"/>
    <w:rsid w:val="003D6568"/>
    <w:rsid w:val="003D6A5A"/>
    <w:rsid w:val="003D6AD9"/>
    <w:rsid w:val="003E0B09"/>
    <w:rsid w:val="003E11A8"/>
    <w:rsid w:val="003E149E"/>
    <w:rsid w:val="003E16EF"/>
    <w:rsid w:val="003E1987"/>
    <w:rsid w:val="003E2404"/>
    <w:rsid w:val="003E28C4"/>
    <w:rsid w:val="003E3383"/>
    <w:rsid w:val="003E33AE"/>
    <w:rsid w:val="003E3C78"/>
    <w:rsid w:val="003E478A"/>
    <w:rsid w:val="003E4A6B"/>
    <w:rsid w:val="003E4E79"/>
    <w:rsid w:val="003E57C7"/>
    <w:rsid w:val="003E5B29"/>
    <w:rsid w:val="003E6356"/>
    <w:rsid w:val="003E6372"/>
    <w:rsid w:val="003E68F7"/>
    <w:rsid w:val="003E6A83"/>
    <w:rsid w:val="003E6FD7"/>
    <w:rsid w:val="003E739A"/>
    <w:rsid w:val="003E78BD"/>
    <w:rsid w:val="003F0347"/>
    <w:rsid w:val="003F1DCD"/>
    <w:rsid w:val="003F356A"/>
    <w:rsid w:val="003F378A"/>
    <w:rsid w:val="003F3B5E"/>
    <w:rsid w:val="003F3D8E"/>
    <w:rsid w:val="003F43F6"/>
    <w:rsid w:val="003F4875"/>
    <w:rsid w:val="003F4E72"/>
    <w:rsid w:val="003F564D"/>
    <w:rsid w:val="003F5E25"/>
    <w:rsid w:val="003F6603"/>
    <w:rsid w:val="003F6AEA"/>
    <w:rsid w:val="003F6FE1"/>
    <w:rsid w:val="00400076"/>
    <w:rsid w:val="004000C3"/>
    <w:rsid w:val="0040071B"/>
    <w:rsid w:val="004008FE"/>
    <w:rsid w:val="00400E61"/>
    <w:rsid w:val="00401619"/>
    <w:rsid w:val="00401C2B"/>
    <w:rsid w:val="00401F57"/>
    <w:rsid w:val="00401FAE"/>
    <w:rsid w:val="004021EE"/>
    <w:rsid w:val="004028FA"/>
    <w:rsid w:val="0040380A"/>
    <w:rsid w:val="004039BD"/>
    <w:rsid w:val="00403DAF"/>
    <w:rsid w:val="004042D3"/>
    <w:rsid w:val="00404584"/>
    <w:rsid w:val="00404A7B"/>
    <w:rsid w:val="00404BCB"/>
    <w:rsid w:val="00404FDF"/>
    <w:rsid w:val="00405A02"/>
    <w:rsid w:val="004062D1"/>
    <w:rsid w:val="004065CF"/>
    <w:rsid w:val="00406BE8"/>
    <w:rsid w:val="00406ECB"/>
    <w:rsid w:val="004075DE"/>
    <w:rsid w:val="00407876"/>
    <w:rsid w:val="00407AF5"/>
    <w:rsid w:val="0041017F"/>
    <w:rsid w:val="00410BF1"/>
    <w:rsid w:val="00410F72"/>
    <w:rsid w:val="00410F91"/>
    <w:rsid w:val="00410FEA"/>
    <w:rsid w:val="00411DA6"/>
    <w:rsid w:val="004124F6"/>
    <w:rsid w:val="004128CF"/>
    <w:rsid w:val="00412C88"/>
    <w:rsid w:val="00412F78"/>
    <w:rsid w:val="00413749"/>
    <w:rsid w:val="0041374B"/>
    <w:rsid w:val="004148AC"/>
    <w:rsid w:val="00414A05"/>
    <w:rsid w:val="00414DE5"/>
    <w:rsid w:val="00414E5F"/>
    <w:rsid w:val="004152EA"/>
    <w:rsid w:val="00415F01"/>
    <w:rsid w:val="00417145"/>
    <w:rsid w:val="0041781F"/>
    <w:rsid w:val="00417C8B"/>
    <w:rsid w:val="00421883"/>
    <w:rsid w:val="00421B6D"/>
    <w:rsid w:val="00421FAA"/>
    <w:rsid w:val="00422856"/>
    <w:rsid w:val="00423E0E"/>
    <w:rsid w:val="00423F3A"/>
    <w:rsid w:val="0042418A"/>
    <w:rsid w:val="0042463A"/>
    <w:rsid w:val="004249CE"/>
    <w:rsid w:val="004249FB"/>
    <w:rsid w:val="00424F79"/>
    <w:rsid w:val="004256B2"/>
    <w:rsid w:val="00425DE1"/>
    <w:rsid w:val="00427397"/>
    <w:rsid w:val="00427873"/>
    <w:rsid w:val="004308B8"/>
    <w:rsid w:val="00430D95"/>
    <w:rsid w:val="00431002"/>
    <w:rsid w:val="004312F0"/>
    <w:rsid w:val="00431304"/>
    <w:rsid w:val="00431625"/>
    <w:rsid w:val="00431EE4"/>
    <w:rsid w:val="00432179"/>
    <w:rsid w:val="004328DB"/>
    <w:rsid w:val="00432B33"/>
    <w:rsid w:val="00432C5B"/>
    <w:rsid w:val="00433001"/>
    <w:rsid w:val="0043421A"/>
    <w:rsid w:val="00434EF9"/>
    <w:rsid w:val="00434F1D"/>
    <w:rsid w:val="004357DE"/>
    <w:rsid w:val="004363B3"/>
    <w:rsid w:val="004363F6"/>
    <w:rsid w:val="00436540"/>
    <w:rsid w:val="004366A6"/>
    <w:rsid w:val="00436781"/>
    <w:rsid w:val="004373D0"/>
    <w:rsid w:val="00440431"/>
    <w:rsid w:val="0044085D"/>
    <w:rsid w:val="004412A0"/>
    <w:rsid w:val="00441802"/>
    <w:rsid w:val="00442049"/>
    <w:rsid w:val="00442445"/>
    <w:rsid w:val="004440A3"/>
    <w:rsid w:val="004442B2"/>
    <w:rsid w:val="0044435E"/>
    <w:rsid w:val="00444649"/>
    <w:rsid w:val="0044486F"/>
    <w:rsid w:val="00445804"/>
    <w:rsid w:val="0044673B"/>
    <w:rsid w:val="00446880"/>
    <w:rsid w:val="00446C7E"/>
    <w:rsid w:val="00447509"/>
    <w:rsid w:val="00447887"/>
    <w:rsid w:val="00447B5F"/>
    <w:rsid w:val="00447D62"/>
    <w:rsid w:val="00450BDE"/>
    <w:rsid w:val="0045195F"/>
    <w:rsid w:val="004527AE"/>
    <w:rsid w:val="00453126"/>
    <w:rsid w:val="00453C0F"/>
    <w:rsid w:val="00454559"/>
    <w:rsid w:val="004547CB"/>
    <w:rsid w:val="00454E7F"/>
    <w:rsid w:val="00455505"/>
    <w:rsid w:val="0045574B"/>
    <w:rsid w:val="00455A9B"/>
    <w:rsid w:val="00455C72"/>
    <w:rsid w:val="00455D92"/>
    <w:rsid w:val="004563C4"/>
    <w:rsid w:val="004564A8"/>
    <w:rsid w:val="00457437"/>
    <w:rsid w:val="0045794D"/>
    <w:rsid w:val="00457B0F"/>
    <w:rsid w:val="00457F08"/>
    <w:rsid w:val="00461BD7"/>
    <w:rsid w:val="00461CA4"/>
    <w:rsid w:val="00461D66"/>
    <w:rsid w:val="00462266"/>
    <w:rsid w:val="0046286F"/>
    <w:rsid w:val="004639E4"/>
    <w:rsid w:val="00463D5D"/>
    <w:rsid w:val="004641CF"/>
    <w:rsid w:val="00464CAA"/>
    <w:rsid w:val="00464DC0"/>
    <w:rsid w:val="0046507E"/>
    <w:rsid w:val="00467270"/>
    <w:rsid w:val="00467767"/>
    <w:rsid w:val="0046780C"/>
    <w:rsid w:val="004707AC"/>
    <w:rsid w:val="00470DD4"/>
    <w:rsid w:val="00470F34"/>
    <w:rsid w:val="00471400"/>
    <w:rsid w:val="004715FB"/>
    <w:rsid w:val="00471B8E"/>
    <w:rsid w:val="00471F16"/>
    <w:rsid w:val="00473F95"/>
    <w:rsid w:val="00474473"/>
    <w:rsid w:val="0047456E"/>
    <w:rsid w:val="00474B86"/>
    <w:rsid w:val="004751DF"/>
    <w:rsid w:val="004752C3"/>
    <w:rsid w:val="004756BE"/>
    <w:rsid w:val="00475F28"/>
    <w:rsid w:val="0047667E"/>
    <w:rsid w:val="004769C0"/>
    <w:rsid w:val="00476F58"/>
    <w:rsid w:val="004771CF"/>
    <w:rsid w:val="0047779A"/>
    <w:rsid w:val="00477CC5"/>
    <w:rsid w:val="00477D77"/>
    <w:rsid w:val="00477FA3"/>
    <w:rsid w:val="00480808"/>
    <w:rsid w:val="00480F80"/>
    <w:rsid w:val="004817F5"/>
    <w:rsid w:val="00481D5A"/>
    <w:rsid w:val="0048271D"/>
    <w:rsid w:val="00482893"/>
    <w:rsid w:val="00482DAD"/>
    <w:rsid w:val="00483E40"/>
    <w:rsid w:val="00484872"/>
    <w:rsid w:val="0048618A"/>
    <w:rsid w:val="004866FE"/>
    <w:rsid w:val="00486DFA"/>
    <w:rsid w:val="004872A4"/>
    <w:rsid w:val="004878B2"/>
    <w:rsid w:val="00487948"/>
    <w:rsid w:val="00487F6D"/>
    <w:rsid w:val="004902EF"/>
    <w:rsid w:val="004917E5"/>
    <w:rsid w:val="00491DBE"/>
    <w:rsid w:val="00492DDD"/>
    <w:rsid w:val="00493180"/>
    <w:rsid w:val="004931D7"/>
    <w:rsid w:val="004932DC"/>
    <w:rsid w:val="00495B93"/>
    <w:rsid w:val="00496800"/>
    <w:rsid w:val="00496817"/>
    <w:rsid w:val="00496FC0"/>
    <w:rsid w:val="00497077"/>
    <w:rsid w:val="00497127"/>
    <w:rsid w:val="0049740E"/>
    <w:rsid w:val="00497790"/>
    <w:rsid w:val="004A012F"/>
    <w:rsid w:val="004A0671"/>
    <w:rsid w:val="004A108D"/>
    <w:rsid w:val="004A1796"/>
    <w:rsid w:val="004A1893"/>
    <w:rsid w:val="004A281F"/>
    <w:rsid w:val="004A2BA5"/>
    <w:rsid w:val="004A2C06"/>
    <w:rsid w:val="004A2C2F"/>
    <w:rsid w:val="004A30F2"/>
    <w:rsid w:val="004A385E"/>
    <w:rsid w:val="004A39F3"/>
    <w:rsid w:val="004A3F74"/>
    <w:rsid w:val="004A472E"/>
    <w:rsid w:val="004A48E8"/>
    <w:rsid w:val="004A5454"/>
    <w:rsid w:val="004A5FDF"/>
    <w:rsid w:val="004A618F"/>
    <w:rsid w:val="004A6595"/>
    <w:rsid w:val="004A7C48"/>
    <w:rsid w:val="004B019E"/>
    <w:rsid w:val="004B0F5F"/>
    <w:rsid w:val="004B102E"/>
    <w:rsid w:val="004B1A09"/>
    <w:rsid w:val="004B1CF1"/>
    <w:rsid w:val="004B1EAB"/>
    <w:rsid w:val="004B50C4"/>
    <w:rsid w:val="004B516C"/>
    <w:rsid w:val="004B5286"/>
    <w:rsid w:val="004B5579"/>
    <w:rsid w:val="004B59B5"/>
    <w:rsid w:val="004B618C"/>
    <w:rsid w:val="004B6BF0"/>
    <w:rsid w:val="004B73F0"/>
    <w:rsid w:val="004B77F9"/>
    <w:rsid w:val="004B7A27"/>
    <w:rsid w:val="004B7B65"/>
    <w:rsid w:val="004C1223"/>
    <w:rsid w:val="004C127E"/>
    <w:rsid w:val="004C2548"/>
    <w:rsid w:val="004C318A"/>
    <w:rsid w:val="004C35EE"/>
    <w:rsid w:val="004C35FC"/>
    <w:rsid w:val="004C36F7"/>
    <w:rsid w:val="004C3793"/>
    <w:rsid w:val="004C39CC"/>
    <w:rsid w:val="004C437F"/>
    <w:rsid w:val="004C5402"/>
    <w:rsid w:val="004C5A62"/>
    <w:rsid w:val="004C6A81"/>
    <w:rsid w:val="004C7D27"/>
    <w:rsid w:val="004D09D0"/>
    <w:rsid w:val="004D1186"/>
    <w:rsid w:val="004D130D"/>
    <w:rsid w:val="004D19FB"/>
    <w:rsid w:val="004D1CC4"/>
    <w:rsid w:val="004D2075"/>
    <w:rsid w:val="004D22B4"/>
    <w:rsid w:val="004D274F"/>
    <w:rsid w:val="004D37F4"/>
    <w:rsid w:val="004D426B"/>
    <w:rsid w:val="004D46A1"/>
    <w:rsid w:val="004D47F0"/>
    <w:rsid w:val="004D4A4F"/>
    <w:rsid w:val="004D4CA1"/>
    <w:rsid w:val="004D5255"/>
    <w:rsid w:val="004D596B"/>
    <w:rsid w:val="004D5A2C"/>
    <w:rsid w:val="004D66DE"/>
    <w:rsid w:val="004D687F"/>
    <w:rsid w:val="004D69BA"/>
    <w:rsid w:val="004D6B33"/>
    <w:rsid w:val="004DCAA7"/>
    <w:rsid w:val="004E090C"/>
    <w:rsid w:val="004E096F"/>
    <w:rsid w:val="004E0F20"/>
    <w:rsid w:val="004E1B3C"/>
    <w:rsid w:val="004E2159"/>
    <w:rsid w:val="004E237D"/>
    <w:rsid w:val="004E2719"/>
    <w:rsid w:val="004E3425"/>
    <w:rsid w:val="004E4FBC"/>
    <w:rsid w:val="004E5B35"/>
    <w:rsid w:val="004E5C49"/>
    <w:rsid w:val="004E6021"/>
    <w:rsid w:val="004E657F"/>
    <w:rsid w:val="004E663F"/>
    <w:rsid w:val="004E74CB"/>
    <w:rsid w:val="004E7706"/>
    <w:rsid w:val="004E77E9"/>
    <w:rsid w:val="004E7813"/>
    <w:rsid w:val="004E78AE"/>
    <w:rsid w:val="004E7E0C"/>
    <w:rsid w:val="004F0058"/>
    <w:rsid w:val="004F060B"/>
    <w:rsid w:val="004F0DA6"/>
    <w:rsid w:val="004F1396"/>
    <w:rsid w:val="004F16AC"/>
    <w:rsid w:val="004F1889"/>
    <w:rsid w:val="004F1935"/>
    <w:rsid w:val="004F1980"/>
    <w:rsid w:val="004F2D04"/>
    <w:rsid w:val="004F3254"/>
    <w:rsid w:val="004F35F2"/>
    <w:rsid w:val="004F3CA1"/>
    <w:rsid w:val="004F3D31"/>
    <w:rsid w:val="004F3E8C"/>
    <w:rsid w:val="004F4AF2"/>
    <w:rsid w:val="004F4CF1"/>
    <w:rsid w:val="004F4D81"/>
    <w:rsid w:val="004F5246"/>
    <w:rsid w:val="004F55EC"/>
    <w:rsid w:val="004F5D70"/>
    <w:rsid w:val="004F707A"/>
    <w:rsid w:val="004F711A"/>
    <w:rsid w:val="00500226"/>
    <w:rsid w:val="00500932"/>
    <w:rsid w:val="00500B90"/>
    <w:rsid w:val="00500D08"/>
    <w:rsid w:val="005010D5"/>
    <w:rsid w:val="00502842"/>
    <w:rsid w:val="005035D3"/>
    <w:rsid w:val="00503F8E"/>
    <w:rsid w:val="00505131"/>
    <w:rsid w:val="00505206"/>
    <w:rsid w:val="00505C32"/>
    <w:rsid w:val="0050624F"/>
    <w:rsid w:val="005067B0"/>
    <w:rsid w:val="00506DFA"/>
    <w:rsid w:val="005100E3"/>
    <w:rsid w:val="00510CF6"/>
    <w:rsid w:val="00510EBD"/>
    <w:rsid w:val="0051112F"/>
    <w:rsid w:val="005112E0"/>
    <w:rsid w:val="005119D5"/>
    <w:rsid w:val="005124FB"/>
    <w:rsid w:val="0051282C"/>
    <w:rsid w:val="00513276"/>
    <w:rsid w:val="00513553"/>
    <w:rsid w:val="005145F1"/>
    <w:rsid w:val="005146A5"/>
    <w:rsid w:val="0051530E"/>
    <w:rsid w:val="00515E2D"/>
    <w:rsid w:val="00516085"/>
    <w:rsid w:val="00516425"/>
    <w:rsid w:val="00516D03"/>
    <w:rsid w:val="00517001"/>
    <w:rsid w:val="005171B8"/>
    <w:rsid w:val="00517A16"/>
    <w:rsid w:val="00517A6A"/>
    <w:rsid w:val="00517AA1"/>
    <w:rsid w:val="00517E66"/>
    <w:rsid w:val="00521BF8"/>
    <w:rsid w:val="00521D1C"/>
    <w:rsid w:val="00522175"/>
    <w:rsid w:val="00522D32"/>
    <w:rsid w:val="005233C7"/>
    <w:rsid w:val="00523D21"/>
    <w:rsid w:val="005242BE"/>
    <w:rsid w:val="0052457A"/>
    <w:rsid w:val="005246CA"/>
    <w:rsid w:val="00525004"/>
    <w:rsid w:val="0052500A"/>
    <w:rsid w:val="00525237"/>
    <w:rsid w:val="005255B0"/>
    <w:rsid w:val="0052719F"/>
    <w:rsid w:val="0052739C"/>
    <w:rsid w:val="00527573"/>
    <w:rsid w:val="00527992"/>
    <w:rsid w:val="00527F81"/>
    <w:rsid w:val="005309F4"/>
    <w:rsid w:val="005324C8"/>
    <w:rsid w:val="00532CEF"/>
    <w:rsid w:val="0053407C"/>
    <w:rsid w:val="00534586"/>
    <w:rsid w:val="00534EB0"/>
    <w:rsid w:val="00534FFA"/>
    <w:rsid w:val="0053548B"/>
    <w:rsid w:val="0053632F"/>
    <w:rsid w:val="00536649"/>
    <w:rsid w:val="00536C7F"/>
    <w:rsid w:val="005375ED"/>
    <w:rsid w:val="00540376"/>
    <w:rsid w:val="00540D94"/>
    <w:rsid w:val="0054152C"/>
    <w:rsid w:val="0054198B"/>
    <w:rsid w:val="00541FFF"/>
    <w:rsid w:val="00542EBD"/>
    <w:rsid w:val="00543AF1"/>
    <w:rsid w:val="00543DDF"/>
    <w:rsid w:val="00543FE8"/>
    <w:rsid w:val="00544A3E"/>
    <w:rsid w:val="00544D6B"/>
    <w:rsid w:val="00544E25"/>
    <w:rsid w:val="0054537D"/>
    <w:rsid w:val="0054555E"/>
    <w:rsid w:val="005456B3"/>
    <w:rsid w:val="00546755"/>
    <w:rsid w:val="0054677A"/>
    <w:rsid w:val="00546946"/>
    <w:rsid w:val="00546F31"/>
    <w:rsid w:val="005470C7"/>
    <w:rsid w:val="0054729C"/>
    <w:rsid w:val="00547926"/>
    <w:rsid w:val="00547B06"/>
    <w:rsid w:val="00547E02"/>
    <w:rsid w:val="005505A9"/>
    <w:rsid w:val="005508E1"/>
    <w:rsid w:val="005516B6"/>
    <w:rsid w:val="00551942"/>
    <w:rsid w:val="00551D74"/>
    <w:rsid w:val="00551DDD"/>
    <w:rsid w:val="005522CD"/>
    <w:rsid w:val="0055428A"/>
    <w:rsid w:val="005552B1"/>
    <w:rsid w:val="005553F7"/>
    <w:rsid w:val="0055655B"/>
    <w:rsid w:val="005567A2"/>
    <w:rsid w:val="00556BD8"/>
    <w:rsid w:val="00556D65"/>
    <w:rsid w:val="00557AD7"/>
    <w:rsid w:val="00560562"/>
    <w:rsid w:val="005608FE"/>
    <w:rsid w:val="00560F06"/>
    <w:rsid w:val="005616F7"/>
    <w:rsid w:val="00561AA2"/>
    <w:rsid w:val="00561EF0"/>
    <w:rsid w:val="005627B6"/>
    <w:rsid w:val="00562EAF"/>
    <w:rsid w:val="0056355B"/>
    <w:rsid w:val="00565422"/>
    <w:rsid w:val="0056611A"/>
    <w:rsid w:val="0056626A"/>
    <w:rsid w:val="00566A2A"/>
    <w:rsid w:val="00566C3F"/>
    <w:rsid w:val="00566C85"/>
    <w:rsid w:val="00567DEB"/>
    <w:rsid w:val="00570023"/>
    <w:rsid w:val="00570478"/>
    <w:rsid w:val="00570799"/>
    <w:rsid w:val="00570D33"/>
    <w:rsid w:val="00570F20"/>
    <w:rsid w:val="00570F54"/>
    <w:rsid w:val="005712D0"/>
    <w:rsid w:val="00572505"/>
    <w:rsid w:val="00573F31"/>
    <w:rsid w:val="00574247"/>
    <w:rsid w:val="0057446C"/>
    <w:rsid w:val="00574763"/>
    <w:rsid w:val="00576809"/>
    <w:rsid w:val="00577031"/>
    <w:rsid w:val="00577880"/>
    <w:rsid w:val="00577DCE"/>
    <w:rsid w:val="00581175"/>
    <w:rsid w:val="005812BC"/>
    <w:rsid w:val="00581645"/>
    <w:rsid w:val="00581AF9"/>
    <w:rsid w:val="005844ED"/>
    <w:rsid w:val="00584859"/>
    <w:rsid w:val="00585AF5"/>
    <w:rsid w:val="00585CCB"/>
    <w:rsid w:val="00586834"/>
    <w:rsid w:val="00586B6D"/>
    <w:rsid w:val="00587977"/>
    <w:rsid w:val="00587A9B"/>
    <w:rsid w:val="00589F2B"/>
    <w:rsid w:val="005905E8"/>
    <w:rsid w:val="00591381"/>
    <w:rsid w:val="005938B6"/>
    <w:rsid w:val="00593F0E"/>
    <w:rsid w:val="005948EA"/>
    <w:rsid w:val="00594956"/>
    <w:rsid w:val="00594B7D"/>
    <w:rsid w:val="005950AA"/>
    <w:rsid w:val="005955A9"/>
    <w:rsid w:val="00595A8F"/>
    <w:rsid w:val="00595F53"/>
    <w:rsid w:val="00596418"/>
    <w:rsid w:val="005966C3"/>
    <w:rsid w:val="00596B84"/>
    <w:rsid w:val="00596BF5"/>
    <w:rsid w:val="00596FAE"/>
    <w:rsid w:val="00597ACA"/>
    <w:rsid w:val="00597DBB"/>
    <w:rsid w:val="005A01DA"/>
    <w:rsid w:val="005A09CB"/>
    <w:rsid w:val="005A0C4F"/>
    <w:rsid w:val="005A2283"/>
    <w:rsid w:val="005A26F1"/>
    <w:rsid w:val="005A3C75"/>
    <w:rsid w:val="005A3CFF"/>
    <w:rsid w:val="005A4420"/>
    <w:rsid w:val="005A4575"/>
    <w:rsid w:val="005A4786"/>
    <w:rsid w:val="005A4B94"/>
    <w:rsid w:val="005A4CCF"/>
    <w:rsid w:val="005A4DD0"/>
    <w:rsid w:val="005A5038"/>
    <w:rsid w:val="005A56D5"/>
    <w:rsid w:val="005A57E9"/>
    <w:rsid w:val="005A57ED"/>
    <w:rsid w:val="005A6437"/>
    <w:rsid w:val="005A6C30"/>
    <w:rsid w:val="005A6C4C"/>
    <w:rsid w:val="005A6D67"/>
    <w:rsid w:val="005A6DB8"/>
    <w:rsid w:val="005A73B8"/>
    <w:rsid w:val="005A7437"/>
    <w:rsid w:val="005A7F0D"/>
    <w:rsid w:val="005B0143"/>
    <w:rsid w:val="005B09E3"/>
    <w:rsid w:val="005B0A6A"/>
    <w:rsid w:val="005B0C26"/>
    <w:rsid w:val="005B1AD7"/>
    <w:rsid w:val="005B3A91"/>
    <w:rsid w:val="005B46D8"/>
    <w:rsid w:val="005B6008"/>
    <w:rsid w:val="005B6883"/>
    <w:rsid w:val="005B6B40"/>
    <w:rsid w:val="005B70A2"/>
    <w:rsid w:val="005B7D16"/>
    <w:rsid w:val="005B7E2F"/>
    <w:rsid w:val="005B7F10"/>
    <w:rsid w:val="005B7F4F"/>
    <w:rsid w:val="005C054D"/>
    <w:rsid w:val="005C0C4A"/>
    <w:rsid w:val="005C1562"/>
    <w:rsid w:val="005C1E3C"/>
    <w:rsid w:val="005C1E9F"/>
    <w:rsid w:val="005C5621"/>
    <w:rsid w:val="005C581E"/>
    <w:rsid w:val="005C5FDE"/>
    <w:rsid w:val="005C6751"/>
    <w:rsid w:val="005C7053"/>
    <w:rsid w:val="005C7997"/>
    <w:rsid w:val="005C7C0B"/>
    <w:rsid w:val="005D1006"/>
    <w:rsid w:val="005D1716"/>
    <w:rsid w:val="005D18BB"/>
    <w:rsid w:val="005D2B68"/>
    <w:rsid w:val="005D2F46"/>
    <w:rsid w:val="005D3652"/>
    <w:rsid w:val="005D38CD"/>
    <w:rsid w:val="005D411C"/>
    <w:rsid w:val="005D644F"/>
    <w:rsid w:val="005D6DC0"/>
    <w:rsid w:val="005D7630"/>
    <w:rsid w:val="005D7B62"/>
    <w:rsid w:val="005E1085"/>
    <w:rsid w:val="005E1FB6"/>
    <w:rsid w:val="005E214A"/>
    <w:rsid w:val="005E26D7"/>
    <w:rsid w:val="005E2E9F"/>
    <w:rsid w:val="005E34F4"/>
    <w:rsid w:val="005E369E"/>
    <w:rsid w:val="005E3B8C"/>
    <w:rsid w:val="005E3E90"/>
    <w:rsid w:val="005E45D0"/>
    <w:rsid w:val="005E4E7A"/>
    <w:rsid w:val="005E4FD5"/>
    <w:rsid w:val="005E5194"/>
    <w:rsid w:val="005E5B19"/>
    <w:rsid w:val="005E6035"/>
    <w:rsid w:val="005E6080"/>
    <w:rsid w:val="005E6A47"/>
    <w:rsid w:val="005E6A88"/>
    <w:rsid w:val="005E6B0F"/>
    <w:rsid w:val="005E6CE0"/>
    <w:rsid w:val="005E6F6C"/>
    <w:rsid w:val="005E7278"/>
    <w:rsid w:val="005E7604"/>
    <w:rsid w:val="005E7B85"/>
    <w:rsid w:val="005F0277"/>
    <w:rsid w:val="005F04FF"/>
    <w:rsid w:val="005F0971"/>
    <w:rsid w:val="005F0994"/>
    <w:rsid w:val="005F10AF"/>
    <w:rsid w:val="005F1271"/>
    <w:rsid w:val="005F1E1F"/>
    <w:rsid w:val="005F3764"/>
    <w:rsid w:val="005F5453"/>
    <w:rsid w:val="005F572B"/>
    <w:rsid w:val="005F574C"/>
    <w:rsid w:val="005F6C2E"/>
    <w:rsid w:val="005F749E"/>
    <w:rsid w:val="005F75B3"/>
    <w:rsid w:val="005F7989"/>
    <w:rsid w:val="005F7F05"/>
    <w:rsid w:val="00600357"/>
    <w:rsid w:val="00600C28"/>
    <w:rsid w:val="00600E7C"/>
    <w:rsid w:val="006018F2"/>
    <w:rsid w:val="00601A11"/>
    <w:rsid w:val="00601BEE"/>
    <w:rsid w:val="00602B6B"/>
    <w:rsid w:val="00603382"/>
    <w:rsid w:val="006035CD"/>
    <w:rsid w:val="00603A65"/>
    <w:rsid w:val="00603ECF"/>
    <w:rsid w:val="00604687"/>
    <w:rsid w:val="006049B0"/>
    <w:rsid w:val="006055FC"/>
    <w:rsid w:val="00605D87"/>
    <w:rsid w:val="00605DE4"/>
    <w:rsid w:val="00605FC3"/>
    <w:rsid w:val="00605FFA"/>
    <w:rsid w:val="00606230"/>
    <w:rsid w:val="00606413"/>
    <w:rsid w:val="006066A1"/>
    <w:rsid w:val="006068EE"/>
    <w:rsid w:val="00607ADF"/>
    <w:rsid w:val="0061009A"/>
    <w:rsid w:val="006103AD"/>
    <w:rsid w:val="00610A9E"/>
    <w:rsid w:val="00610B69"/>
    <w:rsid w:val="0061138B"/>
    <w:rsid w:val="00611457"/>
    <w:rsid w:val="0061184F"/>
    <w:rsid w:val="00612141"/>
    <w:rsid w:val="00612396"/>
    <w:rsid w:val="00612BC1"/>
    <w:rsid w:val="00612CE2"/>
    <w:rsid w:val="00612D15"/>
    <w:rsid w:val="00613209"/>
    <w:rsid w:val="00613E3F"/>
    <w:rsid w:val="00613F39"/>
    <w:rsid w:val="00613FB3"/>
    <w:rsid w:val="0061467C"/>
    <w:rsid w:val="00614950"/>
    <w:rsid w:val="00614965"/>
    <w:rsid w:val="00615510"/>
    <w:rsid w:val="006157B7"/>
    <w:rsid w:val="0061613F"/>
    <w:rsid w:val="00616998"/>
    <w:rsid w:val="00617134"/>
    <w:rsid w:val="006175AD"/>
    <w:rsid w:val="00620085"/>
    <w:rsid w:val="006204C6"/>
    <w:rsid w:val="006204D1"/>
    <w:rsid w:val="00620FD9"/>
    <w:rsid w:val="006214E1"/>
    <w:rsid w:val="006218B2"/>
    <w:rsid w:val="00621B9A"/>
    <w:rsid w:val="00621BD3"/>
    <w:rsid w:val="00622318"/>
    <w:rsid w:val="00622882"/>
    <w:rsid w:val="00622AB3"/>
    <w:rsid w:val="00623C61"/>
    <w:rsid w:val="006244E4"/>
    <w:rsid w:val="00625428"/>
    <w:rsid w:val="006259FA"/>
    <w:rsid w:val="00626F69"/>
    <w:rsid w:val="006271B2"/>
    <w:rsid w:val="0062720B"/>
    <w:rsid w:val="00630D9F"/>
    <w:rsid w:val="00630E63"/>
    <w:rsid w:val="00631237"/>
    <w:rsid w:val="006319A7"/>
    <w:rsid w:val="00632304"/>
    <w:rsid w:val="00632A9B"/>
    <w:rsid w:val="00632D35"/>
    <w:rsid w:val="00632F8D"/>
    <w:rsid w:val="0063361F"/>
    <w:rsid w:val="006340F7"/>
    <w:rsid w:val="00634448"/>
    <w:rsid w:val="00634BC2"/>
    <w:rsid w:val="00635122"/>
    <w:rsid w:val="00635124"/>
    <w:rsid w:val="0063549C"/>
    <w:rsid w:val="00635634"/>
    <w:rsid w:val="006356C2"/>
    <w:rsid w:val="006356F7"/>
    <w:rsid w:val="00635853"/>
    <w:rsid w:val="00635FE9"/>
    <w:rsid w:val="006367D9"/>
    <w:rsid w:val="00636EE1"/>
    <w:rsid w:val="00637028"/>
    <w:rsid w:val="0063715D"/>
    <w:rsid w:val="00637184"/>
    <w:rsid w:val="00637325"/>
    <w:rsid w:val="0064012A"/>
    <w:rsid w:val="0064058B"/>
    <w:rsid w:val="00640B8F"/>
    <w:rsid w:val="0064167D"/>
    <w:rsid w:val="00641DF9"/>
    <w:rsid w:val="00641E0A"/>
    <w:rsid w:val="00641E36"/>
    <w:rsid w:val="006420F8"/>
    <w:rsid w:val="0064256C"/>
    <w:rsid w:val="00642598"/>
    <w:rsid w:val="006425C9"/>
    <w:rsid w:val="00642658"/>
    <w:rsid w:val="00642683"/>
    <w:rsid w:val="006437B5"/>
    <w:rsid w:val="00643F93"/>
    <w:rsid w:val="006449D4"/>
    <w:rsid w:val="0064592C"/>
    <w:rsid w:val="00645F11"/>
    <w:rsid w:val="006463D6"/>
    <w:rsid w:val="00646D5A"/>
    <w:rsid w:val="0064778B"/>
    <w:rsid w:val="00647B5D"/>
    <w:rsid w:val="00647F76"/>
    <w:rsid w:val="006505A7"/>
    <w:rsid w:val="00650760"/>
    <w:rsid w:val="00650FCC"/>
    <w:rsid w:val="00651C17"/>
    <w:rsid w:val="00651F0B"/>
    <w:rsid w:val="0065263C"/>
    <w:rsid w:val="00652B2B"/>
    <w:rsid w:val="00652F5F"/>
    <w:rsid w:val="006531FF"/>
    <w:rsid w:val="0065326D"/>
    <w:rsid w:val="00653FD1"/>
    <w:rsid w:val="006548EB"/>
    <w:rsid w:val="00654997"/>
    <w:rsid w:val="00654D87"/>
    <w:rsid w:val="00654EE8"/>
    <w:rsid w:val="006551C9"/>
    <w:rsid w:val="006552AD"/>
    <w:rsid w:val="0065556C"/>
    <w:rsid w:val="00655B57"/>
    <w:rsid w:val="00655D27"/>
    <w:rsid w:val="006564E6"/>
    <w:rsid w:val="00656DC7"/>
    <w:rsid w:val="00656DEF"/>
    <w:rsid w:val="00656EBE"/>
    <w:rsid w:val="00660C40"/>
    <w:rsid w:val="0066120A"/>
    <w:rsid w:val="00661812"/>
    <w:rsid w:val="00661E37"/>
    <w:rsid w:val="006620C3"/>
    <w:rsid w:val="006628A5"/>
    <w:rsid w:val="006629D4"/>
    <w:rsid w:val="006630D6"/>
    <w:rsid w:val="00664079"/>
    <w:rsid w:val="00664350"/>
    <w:rsid w:val="006643C0"/>
    <w:rsid w:val="00664FD0"/>
    <w:rsid w:val="00665B31"/>
    <w:rsid w:val="00665D35"/>
    <w:rsid w:val="00666BB3"/>
    <w:rsid w:val="00667964"/>
    <w:rsid w:val="00667B2A"/>
    <w:rsid w:val="00667D7E"/>
    <w:rsid w:val="006701C1"/>
    <w:rsid w:val="00670CB7"/>
    <w:rsid w:val="00670E6C"/>
    <w:rsid w:val="00671580"/>
    <w:rsid w:val="006716AB"/>
    <w:rsid w:val="0067199E"/>
    <w:rsid w:val="00671A79"/>
    <w:rsid w:val="00671F24"/>
    <w:rsid w:val="0067207C"/>
    <w:rsid w:val="006722BF"/>
    <w:rsid w:val="00673F56"/>
    <w:rsid w:val="0067412E"/>
    <w:rsid w:val="0067435D"/>
    <w:rsid w:val="00675213"/>
    <w:rsid w:val="00676C2E"/>
    <w:rsid w:val="00676F17"/>
    <w:rsid w:val="00677860"/>
    <w:rsid w:val="00677B66"/>
    <w:rsid w:val="0068083D"/>
    <w:rsid w:val="0068089D"/>
    <w:rsid w:val="006808E0"/>
    <w:rsid w:val="00680A95"/>
    <w:rsid w:val="00680BC3"/>
    <w:rsid w:val="006818C1"/>
    <w:rsid w:val="006820D8"/>
    <w:rsid w:val="00682710"/>
    <w:rsid w:val="00682A5D"/>
    <w:rsid w:val="00682E4A"/>
    <w:rsid w:val="00683640"/>
    <w:rsid w:val="00683D33"/>
    <w:rsid w:val="00684026"/>
    <w:rsid w:val="00684341"/>
    <w:rsid w:val="00684523"/>
    <w:rsid w:val="006850F7"/>
    <w:rsid w:val="00685408"/>
    <w:rsid w:val="00685669"/>
    <w:rsid w:val="0068611A"/>
    <w:rsid w:val="0068676F"/>
    <w:rsid w:val="0068681A"/>
    <w:rsid w:val="00686F31"/>
    <w:rsid w:val="006872A4"/>
    <w:rsid w:val="006873CA"/>
    <w:rsid w:val="00687763"/>
    <w:rsid w:val="00687D8B"/>
    <w:rsid w:val="00687E44"/>
    <w:rsid w:val="00690706"/>
    <w:rsid w:val="00690BA6"/>
    <w:rsid w:val="006910BA"/>
    <w:rsid w:val="0069146F"/>
    <w:rsid w:val="00691DE8"/>
    <w:rsid w:val="00691F50"/>
    <w:rsid w:val="0069234F"/>
    <w:rsid w:val="00692833"/>
    <w:rsid w:val="00692C3C"/>
    <w:rsid w:val="00692E34"/>
    <w:rsid w:val="00692E92"/>
    <w:rsid w:val="0069301C"/>
    <w:rsid w:val="00693140"/>
    <w:rsid w:val="0069348C"/>
    <w:rsid w:val="0069360C"/>
    <w:rsid w:val="006936B3"/>
    <w:rsid w:val="0069470D"/>
    <w:rsid w:val="00694718"/>
    <w:rsid w:val="006949A9"/>
    <w:rsid w:val="0069506A"/>
    <w:rsid w:val="00695907"/>
    <w:rsid w:val="0069610A"/>
    <w:rsid w:val="00697227"/>
    <w:rsid w:val="006972AA"/>
    <w:rsid w:val="006976DB"/>
    <w:rsid w:val="00697EF6"/>
    <w:rsid w:val="00697FAF"/>
    <w:rsid w:val="006A0335"/>
    <w:rsid w:val="006A0626"/>
    <w:rsid w:val="006A1177"/>
    <w:rsid w:val="006A154F"/>
    <w:rsid w:val="006A1AD0"/>
    <w:rsid w:val="006A1FF3"/>
    <w:rsid w:val="006A2387"/>
    <w:rsid w:val="006A26A3"/>
    <w:rsid w:val="006A29D3"/>
    <w:rsid w:val="006A2AEB"/>
    <w:rsid w:val="006A2E1F"/>
    <w:rsid w:val="006A37CF"/>
    <w:rsid w:val="006A3868"/>
    <w:rsid w:val="006A5A66"/>
    <w:rsid w:val="006A62EC"/>
    <w:rsid w:val="006A6579"/>
    <w:rsid w:val="006A66F2"/>
    <w:rsid w:val="006A690D"/>
    <w:rsid w:val="006A6B3C"/>
    <w:rsid w:val="006A6B98"/>
    <w:rsid w:val="006A7389"/>
    <w:rsid w:val="006A7453"/>
    <w:rsid w:val="006A746A"/>
    <w:rsid w:val="006A7E48"/>
    <w:rsid w:val="006A7F81"/>
    <w:rsid w:val="006B0315"/>
    <w:rsid w:val="006B0961"/>
    <w:rsid w:val="006B1B35"/>
    <w:rsid w:val="006B32F9"/>
    <w:rsid w:val="006B3B8F"/>
    <w:rsid w:val="006B3FDC"/>
    <w:rsid w:val="006B5758"/>
    <w:rsid w:val="006B58D8"/>
    <w:rsid w:val="006B5EA6"/>
    <w:rsid w:val="006B6846"/>
    <w:rsid w:val="006B6908"/>
    <w:rsid w:val="006B6D33"/>
    <w:rsid w:val="006B7436"/>
    <w:rsid w:val="006B7890"/>
    <w:rsid w:val="006B7BF2"/>
    <w:rsid w:val="006C02AE"/>
    <w:rsid w:val="006C0991"/>
    <w:rsid w:val="006C0C8D"/>
    <w:rsid w:val="006C20FB"/>
    <w:rsid w:val="006C2A46"/>
    <w:rsid w:val="006C2B74"/>
    <w:rsid w:val="006C2CC3"/>
    <w:rsid w:val="006C3C49"/>
    <w:rsid w:val="006C4625"/>
    <w:rsid w:val="006C4F68"/>
    <w:rsid w:val="006C507B"/>
    <w:rsid w:val="006C51A0"/>
    <w:rsid w:val="006C54AB"/>
    <w:rsid w:val="006C5ED3"/>
    <w:rsid w:val="006C600E"/>
    <w:rsid w:val="006C6885"/>
    <w:rsid w:val="006C7476"/>
    <w:rsid w:val="006C7FD7"/>
    <w:rsid w:val="006D00C2"/>
    <w:rsid w:val="006D012B"/>
    <w:rsid w:val="006D0839"/>
    <w:rsid w:val="006D0F52"/>
    <w:rsid w:val="006D1098"/>
    <w:rsid w:val="006D11AB"/>
    <w:rsid w:val="006D1BA3"/>
    <w:rsid w:val="006D1DBE"/>
    <w:rsid w:val="006D236B"/>
    <w:rsid w:val="006D322D"/>
    <w:rsid w:val="006D3653"/>
    <w:rsid w:val="006D3B71"/>
    <w:rsid w:val="006D4973"/>
    <w:rsid w:val="006D4A57"/>
    <w:rsid w:val="006D59E6"/>
    <w:rsid w:val="006D5D1E"/>
    <w:rsid w:val="006D68C4"/>
    <w:rsid w:val="006D6A95"/>
    <w:rsid w:val="006D6B7C"/>
    <w:rsid w:val="006D73FA"/>
    <w:rsid w:val="006D751D"/>
    <w:rsid w:val="006D77F1"/>
    <w:rsid w:val="006D7F57"/>
    <w:rsid w:val="006E1029"/>
    <w:rsid w:val="006E10C9"/>
    <w:rsid w:val="006E1264"/>
    <w:rsid w:val="006E292F"/>
    <w:rsid w:val="006E310C"/>
    <w:rsid w:val="006E38D5"/>
    <w:rsid w:val="006E4822"/>
    <w:rsid w:val="006E4845"/>
    <w:rsid w:val="006E4E7A"/>
    <w:rsid w:val="006E4EBD"/>
    <w:rsid w:val="006E5EAD"/>
    <w:rsid w:val="006E6013"/>
    <w:rsid w:val="006E7998"/>
    <w:rsid w:val="006E7BA0"/>
    <w:rsid w:val="006F014B"/>
    <w:rsid w:val="006F06C0"/>
    <w:rsid w:val="006F0959"/>
    <w:rsid w:val="006F0DE0"/>
    <w:rsid w:val="006F2534"/>
    <w:rsid w:val="006F2BA8"/>
    <w:rsid w:val="006F2C4D"/>
    <w:rsid w:val="006F2CCC"/>
    <w:rsid w:val="006F2ED8"/>
    <w:rsid w:val="006F4424"/>
    <w:rsid w:val="006F469A"/>
    <w:rsid w:val="006F4ECD"/>
    <w:rsid w:val="006F6109"/>
    <w:rsid w:val="006F693B"/>
    <w:rsid w:val="006F734A"/>
    <w:rsid w:val="006F75EA"/>
    <w:rsid w:val="006F7AEE"/>
    <w:rsid w:val="006F7C31"/>
    <w:rsid w:val="006F7DAC"/>
    <w:rsid w:val="006F7FAF"/>
    <w:rsid w:val="00700881"/>
    <w:rsid w:val="00700EB5"/>
    <w:rsid w:val="00700F61"/>
    <w:rsid w:val="00702EE6"/>
    <w:rsid w:val="00702EEF"/>
    <w:rsid w:val="00704633"/>
    <w:rsid w:val="00704792"/>
    <w:rsid w:val="00704805"/>
    <w:rsid w:val="00704A5B"/>
    <w:rsid w:val="00704D7C"/>
    <w:rsid w:val="0070511D"/>
    <w:rsid w:val="0070524C"/>
    <w:rsid w:val="00705656"/>
    <w:rsid w:val="00706466"/>
    <w:rsid w:val="007064CD"/>
    <w:rsid w:val="00706727"/>
    <w:rsid w:val="00706AE4"/>
    <w:rsid w:val="00707BAE"/>
    <w:rsid w:val="00707FFE"/>
    <w:rsid w:val="007105C3"/>
    <w:rsid w:val="00710967"/>
    <w:rsid w:val="00710B09"/>
    <w:rsid w:val="00711893"/>
    <w:rsid w:val="0071214F"/>
    <w:rsid w:val="00712C49"/>
    <w:rsid w:val="007135A2"/>
    <w:rsid w:val="00713F58"/>
    <w:rsid w:val="0071434A"/>
    <w:rsid w:val="0071440D"/>
    <w:rsid w:val="00715F6A"/>
    <w:rsid w:val="00716230"/>
    <w:rsid w:val="00716E80"/>
    <w:rsid w:val="00717545"/>
    <w:rsid w:val="00717C54"/>
    <w:rsid w:val="00721869"/>
    <w:rsid w:val="007229B3"/>
    <w:rsid w:val="00722A58"/>
    <w:rsid w:val="00722F5D"/>
    <w:rsid w:val="0072336B"/>
    <w:rsid w:val="00723ACB"/>
    <w:rsid w:val="00724B8D"/>
    <w:rsid w:val="007254FD"/>
    <w:rsid w:val="007263B8"/>
    <w:rsid w:val="007266C6"/>
    <w:rsid w:val="00726CFC"/>
    <w:rsid w:val="00726D29"/>
    <w:rsid w:val="00727C7E"/>
    <w:rsid w:val="00727E40"/>
    <w:rsid w:val="00727E6C"/>
    <w:rsid w:val="0073004F"/>
    <w:rsid w:val="00730133"/>
    <w:rsid w:val="00730562"/>
    <w:rsid w:val="007306E2"/>
    <w:rsid w:val="00730C87"/>
    <w:rsid w:val="00731AB9"/>
    <w:rsid w:val="007320C2"/>
    <w:rsid w:val="00732C97"/>
    <w:rsid w:val="00732DB3"/>
    <w:rsid w:val="00733846"/>
    <w:rsid w:val="0073388F"/>
    <w:rsid w:val="00733B1E"/>
    <w:rsid w:val="00733B25"/>
    <w:rsid w:val="00735C44"/>
    <w:rsid w:val="00735E2A"/>
    <w:rsid w:val="00735F02"/>
    <w:rsid w:val="0073611A"/>
    <w:rsid w:val="00736325"/>
    <w:rsid w:val="00736661"/>
    <w:rsid w:val="007378E2"/>
    <w:rsid w:val="00737F8D"/>
    <w:rsid w:val="0074101D"/>
    <w:rsid w:val="007413DA"/>
    <w:rsid w:val="007419EB"/>
    <w:rsid w:val="0074214D"/>
    <w:rsid w:val="00742801"/>
    <w:rsid w:val="00742F28"/>
    <w:rsid w:val="00743A90"/>
    <w:rsid w:val="00743FE2"/>
    <w:rsid w:val="00743FE6"/>
    <w:rsid w:val="0074422B"/>
    <w:rsid w:val="00744FC7"/>
    <w:rsid w:val="007453D3"/>
    <w:rsid w:val="0074591A"/>
    <w:rsid w:val="0074636E"/>
    <w:rsid w:val="00746CF3"/>
    <w:rsid w:val="00746F5B"/>
    <w:rsid w:val="00747768"/>
    <w:rsid w:val="00747C03"/>
    <w:rsid w:val="00751121"/>
    <w:rsid w:val="00751801"/>
    <w:rsid w:val="00751C78"/>
    <w:rsid w:val="00753445"/>
    <w:rsid w:val="0075352C"/>
    <w:rsid w:val="00754F11"/>
    <w:rsid w:val="00755886"/>
    <w:rsid w:val="00755D9B"/>
    <w:rsid w:val="007562B6"/>
    <w:rsid w:val="0075641D"/>
    <w:rsid w:val="00756A0F"/>
    <w:rsid w:val="0075724B"/>
    <w:rsid w:val="00760249"/>
    <w:rsid w:val="0076031B"/>
    <w:rsid w:val="00760EE4"/>
    <w:rsid w:val="00761936"/>
    <w:rsid w:val="00761A59"/>
    <w:rsid w:val="00762364"/>
    <w:rsid w:val="00762FBF"/>
    <w:rsid w:val="007633AA"/>
    <w:rsid w:val="007637AA"/>
    <w:rsid w:val="00764027"/>
    <w:rsid w:val="007645DE"/>
    <w:rsid w:val="00765853"/>
    <w:rsid w:val="00766339"/>
    <w:rsid w:val="00766AF9"/>
    <w:rsid w:val="0076714A"/>
    <w:rsid w:val="00767C4E"/>
    <w:rsid w:val="007709AB"/>
    <w:rsid w:val="00770A8D"/>
    <w:rsid w:val="00770AE3"/>
    <w:rsid w:val="00770AE4"/>
    <w:rsid w:val="00771980"/>
    <w:rsid w:val="0077222B"/>
    <w:rsid w:val="00772555"/>
    <w:rsid w:val="00772633"/>
    <w:rsid w:val="0077330A"/>
    <w:rsid w:val="007736DE"/>
    <w:rsid w:val="0077388E"/>
    <w:rsid w:val="00774A5E"/>
    <w:rsid w:val="00774B06"/>
    <w:rsid w:val="00775901"/>
    <w:rsid w:val="007765DB"/>
    <w:rsid w:val="00776F5A"/>
    <w:rsid w:val="0077744A"/>
    <w:rsid w:val="00777507"/>
    <w:rsid w:val="00777ECC"/>
    <w:rsid w:val="00780097"/>
    <w:rsid w:val="00780DE3"/>
    <w:rsid w:val="00781BA2"/>
    <w:rsid w:val="00781F54"/>
    <w:rsid w:val="00782256"/>
    <w:rsid w:val="007830DE"/>
    <w:rsid w:val="0078344F"/>
    <w:rsid w:val="0078364B"/>
    <w:rsid w:val="007836C9"/>
    <w:rsid w:val="007840F4"/>
    <w:rsid w:val="007846C1"/>
    <w:rsid w:val="007848F8"/>
    <w:rsid w:val="007851DD"/>
    <w:rsid w:val="00785E2E"/>
    <w:rsid w:val="00785E3A"/>
    <w:rsid w:val="007865F7"/>
    <w:rsid w:val="00786780"/>
    <w:rsid w:val="007869EB"/>
    <w:rsid w:val="00786C16"/>
    <w:rsid w:val="00787060"/>
    <w:rsid w:val="007879E9"/>
    <w:rsid w:val="00787B28"/>
    <w:rsid w:val="0079017F"/>
    <w:rsid w:val="007908A0"/>
    <w:rsid w:val="007919A2"/>
    <w:rsid w:val="007919B3"/>
    <w:rsid w:val="00791CBB"/>
    <w:rsid w:val="0079279D"/>
    <w:rsid w:val="00792F9C"/>
    <w:rsid w:val="00793490"/>
    <w:rsid w:val="00794250"/>
    <w:rsid w:val="00794325"/>
    <w:rsid w:val="007943F8"/>
    <w:rsid w:val="00794A30"/>
    <w:rsid w:val="00795872"/>
    <w:rsid w:val="00795B30"/>
    <w:rsid w:val="00796186"/>
    <w:rsid w:val="00796B44"/>
    <w:rsid w:val="00797C4F"/>
    <w:rsid w:val="007A001F"/>
    <w:rsid w:val="007A00AE"/>
    <w:rsid w:val="007A0630"/>
    <w:rsid w:val="007A09F5"/>
    <w:rsid w:val="007A0FD1"/>
    <w:rsid w:val="007A1164"/>
    <w:rsid w:val="007A2102"/>
    <w:rsid w:val="007A2A79"/>
    <w:rsid w:val="007A3472"/>
    <w:rsid w:val="007A393F"/>
    <w:rsid w:val="007A3AF8"/>
    <w:rsid w:val="007A3C8D"/>
    <w:rsid w:val="007A3E58"/>
    <w:rsid w:val="007A42E7"/>
    <w:rsid w:val="007A488A"/>
    <w:rsid w:val="007A5773"/>
    <w:rsid w:val="007A5CA0"/>
    <w:rsid w:val="007A5D5B"/>
    <w:rsid w:val="007A6903"/>
    <w:rsid w:val="007A6F69"/>
    <w:rsid w:val="007A710C"/>
    <w:rsid w:val="007A78EF"/>
    <w:rsid w:val="007A7FE7"/>
    <w:rsid w:val="007B0535"/>
    <w:rsid w:val="007B0ABB"/>
    <w:rsid w:val="007B0DCA"/>
    <w:rsid w:val="007B108E"/>
    <w:rsid w:val="007B1384"/>
    <w:rsid w:val="007B1AE4"/>
    <w:rsid w:val="007B229D"/>
    <w:rsid w:val="007B2AB4"/>
    <w:rsid w:val="007B3558"/>
    <w:rsid w:val="007B440F"/>
    <w:rsid w:val="007B4832"/>
    <w:rsid w:val="007B498E"/>
    <w:rsid w:val="007B508D"/>
    <w:rsid w:val="007B688D"/>
    <w:rsid w:val="007C039E"/>
    <w:rsid w:val="007C03F0"/>
    <w:rsid w:val="007C061B"/>
    <w:rsid w:val="007C1534"/>
    <w:rsid w:val="007C16BD"/>
    <w:rsid w:val="007C16E5"/>
    <w:rsid w:val="007C1EFD"/>
    <w:rsid w:val="007C2122"/>
    <w:rsid w:val="007C26AD"/>
    <w:rsid w:val="007C2DC2"/>
    <w:rsid w:val="007C2F9D"/>
    <w:rsid w:val="007C3453"/>
    <w:rsid w:val="007C3889"/>
    <w:rsid w:val="007C5426"/>
    <w:rsid w:val="007D0889"/>
    <w:rsid w:val="007D08AB"/>
    <w:rsid w:val="007D107B"/>
    <w:rsid w:val="007D1B23"/>
    <w:rsid w:val="007D1FF6"/>
    <w:rsid w:val="007D2879"/>
    <w:rsid w:val="007D2D0D"/>
    <w:rsid w:val="007D3AE5"/>
    <w:rsid w:val="007D49F3"/>
    <w:rsid w:val="007D4A3E"/>
    <w:rsid w:val="007D5635"/>
    <w:rsid w:val="007D646D"/>
    <w:rsid w:val="007D6EFB"/>
    <w:rsid w:val="007D7706"/>
    <w:rsid w:val="007E00D9"/>
    <w:rsid w:val="007E079C"/>
    <w:rsid w:val="007E0802"/>
    <w:rsid w:val="007E08F9"/>
    <w:rsid w:val="007E13A1"/>
    <w:rsid w:val="007E1B97"/>
    <w:rsid w:val="007E20B0"/>
    <w:rsid w:val="007E2B5D"/>
    <w:rsid w:val="007E3A1A"/>
    <w:rsid w:val="007E419F"/>
    <w:rsid w:val="007E4356"/>
    <w:rsid w:val="007E476E"/>
    <w:rsid w:val="007E5332"/>
    <w:rsid w:val="007E77D2"/>
    <w:rsid w:val="007F05D4"/>
    <w:rsid w:val="007F079C"/>
    <w:rsid w:val="007F088B"/>
    <w:rsid w:val="007F1872"/>
    <w:rsid w:val="007F1924"/>
    <w:rsid w:val="007F334B"/>
    <w:rsid w:val="007F33E6"/>
    <w:rsid w:val="007F3D96"/>
    <w:rsid w:val="007F4085"/>
    <w:rsid w:val="007F4AF5"/>
    <w:rsid w:val="007F5244"/>
    <w:rsid w:val="007F5471"/>
    <w:rsid w:val="007F589E"/>
    <w:rsid w:val="007F6554"/>
    <w:rsid w:val="007F79AF"/>
    <w:rsid w:val="007F7D67"/>
    <w:rsid w:val="00800BFD"/>
    <w:rsid w:val="00801058"/>
    <w:rsid w:val="008010F5"/>
    <w:rsid w:val="0080141A"/>
    <w:rsid w:val="00802142"/>
    <w:rsid w:val="00802539"/>
    <w:rsid w:val="008026B8"/>
    <w:rsid w:val="00804B7F"/>
    <w:rsid w:val="00804BA9"/>
    <w:rsid w:val="00804C10"/>
    <w:rsid w:val="00804F23"/>
    <w:rsid w:val="00804FA6"/>
    <w:rsid w:val="0080522E"/>
    <w:rsid w:val="00805760"/>
    <w:rsid w:val="0080596F"/>
    <w:rsid w:val="008059E0"/>
    <w:rsid w:val="00805CA6"/>
    <w:rsid w:val="00806454"/>
    <w:rsid w:val="008064AA"/>
    <w:rsid w:val="00806638"/>
    <w:rsid w:val="00806F14"/>
    <w:rsid w:val="0080751E"/>
    <w:rsid w:val="008076B8"/>
    <w:rsid w:val="00810CDC"/>
    <w:rsid w:val="00811115"/>
    <w:rsid w:val="0081111E"/>
    <w:rsid w:val="00811383"/>
    <w:rsid w:val="0081156C"/>
    <w:rsid w:val="00811781"/>
    <w:rsid w:val="0081178F"/>
    <w:rsid w:val="00811C44"/>
    <w:rsid w:val="008135FD"/>
    <w:rsid w:val="00813770"/>
    <w:rsid w:val="00813ABB"/>
    <w:rsid w:val="00813D38"/>
    <w:rsid w:val="00814492"/>
    <w:rsid w:val="00814C5A"/>
    <w:rsid w:val="00815455"/>
    <w:rsid w:val="00815ED2"/>
    <w:rsid w:val="00816B1C"/>
    <w:rsid w:val="00817806"/>
    <w:rsid w:val="00817FEF"/>
    <w:rsid w:val="00820428"/>
    <w:rsid w:val="008211E6"/>
    <w:rsid w:val="0082135C"/>
    <w:rsid w:val="008215C5"/>
    <w:rsid w:val="00821613"/>
    <w:rsid w:val="00821BA1"/>
    <w:rsid w:val="00822552"/>
    <w:rsid w:val="00822C8D"/>
    <w:rsid w:val="00822F1A"/>
    <w:rsid w:val="0082415D"/>
    <w:rsid w:val="00824255"/>
    <w:rsid w:val="00824605"/>
    <w:rsid w:val="008249E3"/>
    <w:rsid w:val="008251F0"/>
    <w:rsid w:val="00825A4F"/>
    <w:rsid w:val="008263B0"/>
    <w:rsid w:val="00826AD4"/>
    <w:rsid w:val="008270C1"/>
    <w:rsid w:val="0082792B"/>
    <w:rsid w:val="00827990"/>
    <w:rsid w:val="008307F0"/>
    <w:rsid w:val="00831B0C"/>
    <w:rsid w:val="00831C1E"/>
    <w:rsid w:val="00832C03"/>
    <w:rsid w:val="00832CBF"/>
    <w:rsid w:val="008352E8"/>
    <w:rsid w:val="0083575C"/>
    <w:rsid w:val="00836031"/>
    <w:rsid w:val="008362A4"/>
    <w:rsid w:val="008364E8"/>
    <w:rsid w:val="008366A7"/>
    <w:rsid w:val="00840D74"/>
    <w:rsid w:val="00841D64"/>
    <w:rsid w:val="00841F5D"/>
    <w:rsid w:val="0084230B"/>
    <w:rsid w:val="008425FE"/>
    <w:rsid w:val="00842FA7"/>
    <w:rsid w:val="008431A1"/>
    <w:rsid w:val="00843621"/>
    <w:rsid w:val="00843AE7"/>
    <w:rsid w:val="00843CF5"/>
    <w:rsid w:val="0084445F"/>
    <w:rsid w:val="008446E9"/>
    <w:rsid w:val="00844DCB"/>
    <w:rsid w:val="00845853"/>
    <w:rsid w:val="00846171"/>
    <w:rsid w:val="0084646B"/>
    <w:rsid w:val="008514F6"/>
    <w:rsid w:val="00851F22"/>
    <w:rsid w:val="00852353"/>
    <w:rsid w:val="00852C71"/>
    <w:rsid w:val="00853304"/>
    <w:rsid w:val="008535C5"/>
    <w:rsid w:val="0085399C"/>
    <w:rsid w:val="008549C0"/>
    <w:rsid w:val="00854FF1"/>
    <w:rsid w:val="00855225"/>
    <w:rsid w:val="00855357"/>
    <w:rsid w:val="00855911"/>
    <w:rsid w:val="00855DAB"/>
    <w:rsid w:val="00856C83"/>
    <w:rsid w:val="00856EF6"/>
    <w:rsid w:val="0085733B"/>
    <w:rsid w:val="00861382"/>
    <w:rsid w:val="0086208F"/>
    <w:rsid w:val="00862253"/>
    <w:rsid w:val="008623A5"/>
    <w:rsid w:val="00862D1F"/>
    <w:rsid w:val="00863274"/>
    <w:rsid w:val="008644BC"/>
    <w:rsid w:val="00864970"/>
    <w:rsid w:val="00865887"/>
    <w:rsid w:val="00865DA7"/>
    <w:rsid w:val="00866A7F"/>
    <w:rsid w:val="0086710B"/>
    <w:rsid w:val="00867C46"/>
    <w:rsid w:val="00867EBE"/>
    <w:rsid w:val="00871852"/>
    <w:rsid w:val="00872401"/>
    <w:rsid w:val="00873CC9"/>
    <w:rsid w:val="00874449"/>
    <w:rsid w:val="0087472E"/>
    <w:rsid w:val="0087695F"/>
    <w:rsid w:val="00876AE6"/>
    <w:rsid w:val="00876C34"/>
    <w:rsid w:val="008770B3"/>
    <w:rsid w:val="00877923"/>
    <w:rsid w:val="0088029D"/>
    <w:rsid w:val="00880626"/>
    <w:rsid w:val="0088177F"/>
    <w:rsid w:val="00881AA4"/>
    <w:rsid w:val="0088228F"/>
    <w:rsid w:val="00882339"/>
    <w:rsid w:val="00882DE1"/>
    <w:rsid w:val="008831C7"/>
    <w:rsid w:val="00884248"/>
    <w:rsid w:val="008844B9"/>
    <w:rsid w:val="00885810"/>
    <w:rsid w:val="008879A2"/>
    <w:rsid w:val="008904AD"/>
    <w:rsid w:val="008906A6"/>
    <w:rsid w:val="008906F8"/>
    <w:rsid w:val="008908BC"/>
    <w:rsid w:val="00890A65"/>
    <w:rsid w:val="0089167D"/>
    <w:rsid w:val="008923B4"/>
    <w:rsid w:val="00892B02"/>
    <w:rsid w:val="00892E9B"/>
    <w:rsid w:val="00892FA2"/>
    <w:rsid w:val="00894986"/>
    <w:rsid w:val="00894BB5"/>
    <w:rsid w:val="00894FA3"/>
    <w:rsid w:val="00895024"/>
    <w:rsid w:val="008951DD"/>
    <w:rsid w:val="00895A04"/>
    <w:rsid w:val="008961E1"/>
    <w:rsid w:val="0089666A"/>
    <w:rsid w:val="00896831"/>
    <w:rsid w:val="0089721A"/>
    <w:rsid w:val="00897315"/>
    <w:rsid w:val="008A0870"/>
    <w:rsid w:val="008A2101"/>
    <w:rsid w:val="008A34E0"/>
    <w:rsid w:val="008A45FB"/>
    <w:rsid w:val="008A4C11"/>
    <w:rsid w:val="008A4E59"/>
    <w:rsid w:val="008A5286"/>
    <w:rsid w:val="008A57E1"/>
    <w:rsid w:val="008A585C"/>
    <w:rsid w:val="008A58AF"/>
    <w:rsid w:val="008A5C8B"/>
    <w:rsid w:val="008A6A19"/>
    <w:rsid w:val="008A6AD2"/>
    <w:rsid w:val="008A6E7B"/>
    <w:rsid w:val="008A783D"/>
    <w:rsid w:val="008A7A84"/>
    <w:rsid w:val="008A7AC3"/>
    <w:rsid w:val="008A7ACC"/>
    <w:rsid w:val="008A7B20"/>
    <w:rsid w:val="008A7F90"/>
    <w:rsid w:val="008B06F6"/>
    <w:rsid w:val="008B11DA"/>
    <w:rsid w:val="008B1856"/>
    <w:rsid w:val="008B1B5E"/>
    <w:rsid w:val="008B2109"/>
    <w:rsid w:val="008B2371"/>
    <w:rsid w:val="008B28CC"/>
    <w:rsid w:val="008B3198"/>
    <w:rsid w:val="008B4170"/>
    <w:rsid w:val="008B454A"/>
    <w:rsid w:val="008B48A5"/>
    <w:rsid w:val="008B5032"/>
    <w:rsid w:val="008B5942"/>
    <w:rsid w:val="008B674C"/>
    <w:rsid w:val="008B67BE"/>
    <w:rsid w:val="008B6E58"/>
    <w:rsid w:val="008B7942"/>
    <w:rsid w:val="008B7DDF"/>
    <w:rsid w:val="008B7FAD"/>
    <w:rsid w:val="008C0E90"/>
    <w:rsid w:val="008C192C"/>
    <w:rsid w:val="008C1A77"/>
    <w:rsid w:val="008C1E48"/>
    <w:rsid w:val="008C1E57"/>
    <w:rsid w:val="008C2BC3"/>
    <w:rsid w:val="008C309A"/>
    <w:rsid w:val="008C3904"/>
    <w:rsid w:val="008C3EC6"/>
    <w:rsid w:val="008C3FA2"/>
    <w:rsid w:val="008C4F07"/>
    <w:rsid w:val="008C5085"/>
    <w:rsid w:val="008C6615"/>
    <w:rsid w:val="008C7740"/>
    <w:rsid w:val="008C77F6"/>
    <w:rsid w:val="008C78C0"/>
    <w:rsid w:val="008C7E1A"/>
    <w:rsid w:val="008C7E9F"/>
    <w:rsid w:val="008C7FF8"/>
    <w:rsid w:val="008D1531"/>
    <w:rsid w:val="008D1CE1"/>
    <w:rsid w:val="008D338F"/>
    <w:rsid w:val="008D4BA3"/>
    <w:rsid w:val="008D4E56"/>
    <w:rsid w:val="008D7A09"/>
    <w:rsid w:val="008D7A2B"/>
    <w:rsid w:val="008E0786"/>
    <w:rsid w:val="008E0F69"/>
    <w:rsid w:val="008E1122"/>
    <w:rsid w:val="008E1CB9"/>
    <w:rsid w:val="008E2427"/>
    <w:rsid w:val="008E253A"/>
    <w:rsid w:val="008E2684"/>
    <w:rsid w:val="008E3644"/>
    <w:rsid w:val="008E3B2F"/>
    <w:rsid w:val="008E4676"/>
    <w:rsid w:val="008E4744"/>
    <w:rsid w:val="008E4863"/>
    <w:rsid w:val="008E5135"/>
    <w:rsid w:val="008E542E"/>
    <w:rsid w:val="008E58D7"/>
    <w:rsid w:val="008E58FA"/>
    <w:rsid w:val="008E596F"/>
    <w:rsid w:val="008E613B"/>
    <w:rsid w:val="008E6427"/>
    <w:rsid w:val="008E73BC"/>
    <w:rsid w:val="008E73EB"/>
    <w:rsid w:val="008E760D"/>
    <w:rsid w:val="008E7AEB"/>
    <w:rsid w:val="008F0A6C"/>
    <w:rsid w:val="008F12A2"/>
    <w:rsid w:val="008F1397"/>
    <w:rsid w:val="008F1560"/>
    <w:rsid w:val="008F1669"/>
    <w:rsid w:val="008F194C"/>
    <w:rsid w:val="008F1D49"/>
    <w:rsid w:val="008F1F44"/>
    <w:rsid w:val="008F224C"/>
    <w:rsid w:val="008F2CB1"/>
    <w:rsid w:val="008F3122"/>
    <w:rsid w:val="008F3686"/>
    <w:rsid w:val="008F3AE6"/>
    <w:rsid w:val="008F3C17"/>
    <w:rsid w:val="008F3D61"/>
    <w:rsid w:val="008F506B"/>
    <w:rsid w:val="008F5719"/>
    <w:rsid w:val="008F60DB"/>
    <w:rsid w:val="008F6180"/>
    <w:rsid w:val="008F6D85"/>
    <w:rsid w:val="008F7614"/>
    <w:rsid w:val="008F7A78"/>
    <w:rsid w:val="008F7D08"/>
    <w:rsid w:val="00900A61"/>
    <w:rsid w:val="00900DBC"/>
    <w:rsid w:val="009021D1"/>
    <w:rsid w:val="0090234A"/>
    <w:rsid w:val="009023CF"/>
    <w:rsid w:val="00902839"/>
    <w:rsid w:val="00902A74"/>
    <w:rsid w:val="0090317F"/>
    <w:rsid w:val="00903184"/>
    <w:rsid w:val="009036BB"/>
    <w:rsid w:val="00903A6D"/>
    <w:rsid w:val="00903FAF"/>
    <w:rsid w:val="009048BC"/>
    <w:rsid w:val="00905EC4"/>
    <w:rsid w:val="00906229"/>
    <w:rsid w:val="009063AA"/>
    <w:rsid w:val="00907943"/>
    <w:rsid w:val="00907D70"/>
    <w:rsid w:val="00910858"/>
    <w:rsid w:val="00911F37"/>
    <w:rsid w:val="0091225C"/>
    <w:rsid w:val="00912D00"/>
    <w:rsid w:val="009134D3"/>
    <w:rsid w:val="00913B77"/>
    <w:rsid w:val="009143FF"/>
    <w:rsid w:val="009146DA"/>
    <w:rsid w:val="00914CEC"/>
    <w:rsid w:val="0091587B"/>
    <w:rsid w:val="009160FA"/>
    <w:rsid w:val="0091767D"/>
    <w:rsid w:val="009210CF"/>
    <w:rsid w:val="009213F8"/>
    <w:rsid w:val="00921779"/>
    <w:rsid w:val="00921D6A"/>
    <w:rsid w:val="00921EF9"/>
    <w:rsid w:val="0092219F"/>
    <w:rsid w:val="00922901"/>
    <w:rsid w:val="00922F97"/>
    <w:rsid w:val="009231BA"/>
    <w:rsid w:val="00923409"/>
    <w:rsid w:val="00923EDE"/>
    <w:rsid w:val="00924789"/>
    <w:rsid w:val="009249D4"/>
    <w:rsid w:val="00924C26"/>
    <w:rsid w:val="00924F2F"/>
    <w:rsid w:val="00925351"/>
    <w:rsid w:val="00925ADE"/>
    <w:rsid w:val="00925BD3"/>
    <w:rsid w:val="00926245"/>
    <w:rsid w:val="009263C0"/>
    <w:rsid w:val="00927061"/>
    <w:rsid w:val="00927399"/>
    <w:rsid w:val="009274A0"/>
    <w:rsid w:val="009302D2"/>
    <w:rsid w:val="00930402"/>
    <w:rsid w:val="009308FA"/>
    <w:rsid w:val="00930CC3"/>
    <w:rsid w:val="00931723"/>
    <w:rsid w:val="009330CF"/>
    <w:rsid w:val="00933703"/>
    <w:rsid w:val="00933E55"/>
    <w:rsid w:val="00933EF1"/>
    <w:rsid w:val="00934A83"/>
    <w:rsid w:val="009369AA"/>
    <w:rsid w:val="00936FD5"/>
    <w:rsid w:val="00937563"/>
    <w:rsid w:val="00940295"/>
    <w:rsid w:val="00940394"/>
    <w:rsid w:val="00940B15"/>
    <w:rsid w:val="00941FBA"/>
    <w:rsid w:val="00942675"/>
    <w:rsid w:val="00942AFE"/>
    <w:rsid w:val="009430C6"/>
    <w:rsid w:val="0094322F"/>
    <w:rsid w:val="00943272"/>
    <w:rsid w:val="00943327"/>
    <w:rsid w:val="00943428"/>
    <w:rsid w:val="00944849"/>
    <w:rsid w:val="00945435"/>
    <w:rsid w:val="00945ABE"/>
    <w:rsid w:val="00946BF4"/>
    <w:rsid w:val="009472B7"/>
    <w:rsid w:val="0094744D"/>
    <w:rsid w:val="009477A7"/>
    <w:rsid w:val="00947EF7"/>
    <w:rsid w:val="00950027"/>
    <w:rsid w:val="00950429"/>
    <w:rsid w:val="009504A9"/>
    <w:rsid w:val="009508A9"/>
    <w:rsid w:val="00950AD5"/>
    <w:rsid w:val="0095219C"/>
    <w:rsid w:val="0095222F"/>
    <w:rsid w:val="00952CA9"/>
    <w:rsid w:val="0095348C"/>
    <w:rsid w:val="00953929"/>
    <w:rsid w:val="00954135"/>
    <w:rsid w:val="00954AFC"/>
    <w:rsid w:val="00954C6D"/>
    <w:rsid w:val="009556D4"/>
    <w:rsid w:val="00955D84"/>
    <w:rsid w:val="00955F18"/>
    <w:rsid w:val="0095746F"/>
    <w:rsid w:val="00957778"/>
    <w:rsid w:val="00957D1E"/>
    <w:rsid w:val="0096008B"/>
    <w:rsid w:val="00960EA8"/>
    <w:rsid w:val="009611DA"/>
    <w:rsid w:val="009617B8"/>
    <w:rsid w:val="00961925"/>
    <w:rsid w:val="00961A48"/>
    <w:rsid w:val="00961C6A"/>
    <w:rsid w:val="00962458"/>
    <w:rsid w:val="00962627"/>
    <w:rsid w:val="00962C36"/>
    <w:rsid w:val="00963D59"/>
    <w:rsid w:val="00963D92"/>
    <w:rsid w:val="00963ECB"/>
    <w:rsid w:val="009656AC"/>
    <w:rsid w:val="00966183"/>
    <w:rsid w:val="009663A8"/>
    <w:rsid w:val="00966A04"/>
    <w:rsid w:val="00966B53"/>
    <w:rsid w:val="00966F40"/>
    <w:rsid w:val="00967486"/>
    <w:rsid w:val="00967975"/>
    <w:rsid w:val="009679B3"/>
    <w:rsid w:val="0097007E"/>
    <w:rsid w:val="009700A8"/>
    <w:rsid w:val="009703B9"/>
    <w:rsid w:val="00970DA1"/>
    <w:rsid w:val="009712EE"/>
    <w:rsid w:val="00971A16"/>
    <w:rsid w:val="00971B79"/>
    <w:rsid w:val="009724B7"/>
    <w:rsid w:val="0097295F"/>
    <w:rsid w:val="00972AA2"/>
    <w:rsid w:val="00972B7A"/>
    <w:rsid w:val="00972D24"/>
    <w:rsid w:val="00972FAC"/>
    <w:rsid w:val="009731A9"/>
    <w:rsid w:val="0097348F"/>
    <w:rsid w:val="00973953"/>
    <w:rsid w:val="00973A40"/>
    <w:rsid w:val="00974DCE"/>
    <w:rsid w:val="00974E4F"/>
    <w:rsid w:val="009762A1"/>
    <w:rsid w:val="00976D05"/>
    <w:rsid w:val="0097731E"/>
    <w:rsid w:val="0097791A"/>
    <w:rsid w:val="00977F40"/>
    <w:rsid w:val="0098055D"/>
    <w:rsid w:val="00980F46"/>
    <w:rsid w:val="009810E7"/>
    <w:rsid w:val="00981267"/>
    <w:rsid w:val="00982694"/>
    <w:rsid w:val="0098401A"/>
    <w:rsid w:val="00984D02"/>
    <w:rsid w:val="00984DCC"/>
    <w:rsid w:val="00985EAE"/>
    <w:rsid w:val="00986236"/>
    <w:rsid w:val="00987242"/>
    <w:rsid w:val="009873D8"/>
    <w:rsid w:val="0098766C"/>
    <w:rsid w:val="00987852"/>
    <w:rsid w:val="0098794C"/>
    <w:rsid w:val="009900FC"/>
    <w:rsid w:val="00990170"/>
    <w:rsid w:val="00990D92"/>
    <w:rsid w:val="00991643"/>
    <w:rsid w:val="0099181E"/>
    <w:rsid w:val="00992355"/>
    <w:rsid w:val="00992761"/>
    <w:rsid w:val="00993DA4"/>
    <w:rsid w:val="00994018"/>
    <w:rsid w:val="00995163"/>
    <w:rsid w:val="009956AF"/>
    <w:rsid w:val="00995D7C"/>
    <w:rsid w:val="009960DB"/>
    <w:rsid w:val="009979EC"/>
    <w:rsid w:val="009A0A5F"/>
    <w:rsid w:val="009A13C4"/>
    <w:rsid w:val="009A14A1"/>
    <w:rsid w:val="009A1B3B"/>
    <w:rsid w:val="009A206A"/>
    <w:rsid w:val="009A272F"/>
    <w:rsid w:val="009A2836"/>
    <w:rsid w:val="009A2849"/>
    <w:rsid w:val="009A2BEC"/>
    <w:rsid w:val="009A336F"/>
    <w:rsid w:val="009A34F9"/>
    <w:rsid w:val="009A3BE5"/>
    <w:rsid w:val="009A3BF7"/>
    <w:rsid w:val="009A415E"/>
    <w:rsid w:val="009A42E6"/>
    <w:rsid w:val="009A5133"/>
    <w:rsid w:val="009A5D12"/>
    <w:rsid w:val="009A7325"/>
    <w:rsid w:val="009A7696"/>
    <w:rsid w:val="009A7F5F"/>
    <w:rsid w:val="009B078E"/>
    <w:rsid w:val="009B0A68"/>
    <w:rsid w:val="009B1575"/>
    <w:rsid w:val="009B168A"/>
    <w:rsid w:val="009B192C"/>
    <w:rsid w:val="009B1EBB"/>
    <w:rsid w:val="009B34E0"/>
    <w:rsid w:val="009B3656"/>
    <w:rsid w:val="009B3D54"/>
    <w:rsid w:val="009B45CB"/>
    <w:rsid w:val="009B471F"/>
    <w:rsid w:val="009B5355"/>
    <w:rsid w:val="009B560D"/>
    <w:rsid w:val="009B5C27"/>
    <w:rsid w:val="009B5E49"/>
    <w:rsid w:val="009B6CCB"/>
    <w:rsid w:val="009B6F19"/>
    <w:rsid w:val="009B6FDA"/>
    <w:rsid w:val="009B733E"/>
    <w:rsid w:val="009B7448"/>
    <w:rsid w:val="009B75FC"/>
    <w:rsid w:val="009B777F"/>
    <w:rsid w:val="009C0F24"/>
    <w:rsid w:val="009C1384"/>
    <w:rsid w:val="009C1688"/>
    <w:rsid w:val="009C1EE5"/>
    <w:rsid w:val="009C2891"/>
    <w:rsid w:val="009C2D26"/>
    <w:rsid w:val="009C399B"/>
    <w:rsid w:val="009C3DC5"/>
    <w:rsid w:val="009C4664"/>
    <w:rsid w:val="009C4757"/>
    <w:rsid w:val="009C4B32"/>
    <w:rsid w:val="009C4FC4"/>
    <w:rsid w:val="009C4FD1"/>
    <w:rsid w:val="009C66E0"/>
    <w:rsid w:val="009C6EC5"/>
    <w:rsid w:val="009C7D89"/>
    <w:rsid w:val="009D02A8"/>
    <w:rsid w:val="009D0557"/>
    <w:rsid w:val="009D128A"/>
    <w:rsid w:val="009D1B4D"/>
    <w:rsid w:val="009D21BB"/>
    <w:rsid w:val="009D2DAA"/>
    <w:rsid w:val="009D2FFF"/>
    <w:rsid w:val="009D383A"/>
    <w:rsid w:val="009D3EE9"/>
    <w:rsid w:val="009D42E6"/>
    <w:rsid w:val="009D496F"/>
    <w:rsid w:val="009D4B09"/>
    <w:rsid w:val="009D5826"/>
    <w:rsid w:val="009D5FB6"/>
    <w:rsid w:val="009D648C"/>
    <w:rsid w:val="009D6B7E"/>
    <w:rsid w:val="009D6BE8"/>
    <w:rsid w:val="009D7BF1"/>
    <w:rsid w:val="009E104B"/>
    <w:rsid w:val="009E1140"/>
    <w:rsid w:val="009E1A11"/>
    <w:rsid w:val="009E1AE0"/>
    <w:rsid w:val="009E1DCB"/>
    <w:rsid w:val="009E1E2C"/>
    <w:rsid w:val="009E2AEC"/>
    <w:rsid w:val="009E2F10"/>
    <w:rsid w:val="009E3E1B"/>
    <w:rsid w:val="009E3ED8"/>
    <w:rsid w:val="009E5089"/>
    <w:rsid w:val="009E6677"/>
    <w:rsid w:val="009E73B2"/>
    <w:rsid w:val="009F0143"/>
    <w:rsid w:val="009F0AE2"/>
    <w:rsid w:val="009F0AE6"/>
    <w:rsid w:val="009F0DFA"/>
    <w:rsid w:val="009F1982"/>
    <w:rsid w:val="009F27D5"/>
    <w:rsid w:val="009F2BFA"/>
    <w:rsid w:val="009F2D8E"/>
    <w:rsid w:val="009F2E6C"/>
    <w:rsid w:val="009F3C46"/>
    <w:rsid w:val="009F45B1"/>
    <w:rsid w:val="009F4611"/>
    <w:rsid w:val="009F4C23"/>
    <w:rsid w:val="009F571A"/>
    <w:rsid w:val="009F58AA"/>
    <w:rsid w:val="009F5F26"/>
    <w:rsid w:val="009F6C62"/>
    <w:rsid w:val="009F7CBA"/>
    <w:rsid w:val="009F7D2D"/>
    <w:rsid w:val="009F7EAE"/>
    <w:rsid w:val="00A0095D"/>
    <w:rsid w:val="00A018A0"/>
    <w:rsid w:val="00A020FF"/>
    <w:rsid w:val="00A031D8"/>
    <w:rsid w:val="00A03DD8"/>
    <w:rsid w:val="00A04068"/>
    <w:rsid w:val="00A043D8"/>
    <w:rsid w:val="00A052F0"/>
    <w:rsid w:val="00A05B03"/>
    <w:rsid w:val="00A05BB8"/>
    <w:rsid w:val="00A07BA5"/>
    <w:rsid w:val="00A07EA5"/>
    <w:rsid w:val="00A07FA5"/>
    <w:rsid w:val="00A07FCB"/>
    <w:rsid w:val="00A0DF9D"/>
    <w:rsid w:val="00A117B6"/>
    <w:rsid w:val="00A11C93"/>
    <w:rsid w:val="00A12495"/>
    <w:rsid w:val="00A133A5"/>
    <w:rsid w:val="00A13AC9"/>
    <w:rsid w:val="00A14167"/>
    <w:rsid w:val="00A143E5"/>
    <w:rsid w:val="00A14422"/>
    <w:rsid w:val="00A15324"/>
    <w:rsid w:val="00A15488"/>
    <w:rsid w:val="00A15629"/>
    <w:rsid w:val="00A15D11"/>
    <w:rsid w:val="00A15E99"/>
    <w:rsid w:val="00A1603B"/>
    <w:rsid w:val="00A16544"/>
    <w:rsid w:val="00A1692B"/>
    <w:rsid w:val="00A16D30"/>
    <w:rsid w:val="00A17088"/>
    <w:rsid w:val="00A17607"/>
    <w:rsid w:val="00A1764C"/>
    <w:rsid w:val="00A2181D"/>
    <w:rsid w:val="00A21E30"/>
    <w:rsid w:val="00A22865"/>
    <w:rsid w:val="00A229E1"/>
    <w:rsid w:val="00A22EFA"/>
    <w:rsid w:val="00A23157"/>
    <w:rsid w:val="00A2398E"/>
    <w:rsid w:val="00A23C75"/>
    <w:rsid w:val="00A240CF"/>
    <w:rsid w:val="00A2447F"/>
    <w:rsid w:val="00A24859"/>
    <w:rsid w:val="00A24ABB"/>
    <w:rsid w:val="00A25216"/>
    <w:rsid w:val="00A25390"/>
    <w:rsid w:val="00A26D19"/>
    <w:rsid w:val="00A26EEF"/>
    <w:rsid w:val="00A27AE9"/>
    <w:rsid w:val="00A30191"/>
    <w:rsid w:val="00A30A83"/>
    <w:rsid w:val="00A313DE"/>
    <w:rsid w:val="00A32024"/>
    <w:rsid w:val="00A32C1C"/>
    <w:rsid w:val="00A32F2E"/>
    <w:rsid w:val="00A33196"/>
    <w:rsid w:val="00A334E5"/>
    <w:rsid w:val="00A33505"/>
    <w:rsid w:val="00A3363D"/>
    <w:rsid w:val="00A337B0"/>
    <w:rsid w:val="00A339D0"/>
    <w:rsid w:val="00A34173"/>
    <w:rsid w:val="00A34872"/>
    <w:rsid w:val="00A34922"/>
    <w:rsid w:val="00A34F6D"/>
    <w:rsid w:val="00A35B4E"/>
    <w:rsid w:val="00A35D43"/>
    <w:rsid w:val="00A35EB5"/>
    <w:rsid w:val="00A36A4F"/>
    <w:rsid w:val="00A36CEA"/>
    <w:rsid w:val="00A3732D"/>
    <w:rsid w:val="00A37BA6"/>
    <w:rsid w:val="00A40C86"/>
    <w:rsid w:val="00A41596"/>
    <w:rsid w:val="00A41780"/>
    <w:rsid w:val="00A4199B"/>
    <w:rsid w:val="00A42E9A"/>
    <w:rsid w:val="00A432CD"/>
    <w:rsid w:val="00A43463"/>
    <w:rsid w:val="00A43ADC"/>
    <w:rsid w:val="00A43EDC"/>
    <w:rsid w:val="00A43FCE"/>
    <w:rsid w:val="00A445B4"/>
    <w:rsid w:val="00A44870"/>
    <w:rsid w:val="00A44AE2"/>
    <w:rsid w:val="00A45F3D"/>
    <w:rsid w:val="00A46048"/>
    <w:rsid w:val="00A47780"/>
    <w:rsid w:val="00A501D9"/>
    <w:rsid w:val="00A50221"/>
    <w:rsid w:val="00A504E0"/>
    <w:rsid w:val="00A50CFB"/>
    <w:rsid w:val="00A50E0B"/>
    <w:rsid w:val="00A5125C"/>
    <w:rsid w:val="00A514F2"/>
    <w:rsid w:val="00A515EA"/>
    <w:rsid w:val="00A51613"/>
    <w:rsid w:val="00A52415"/>
    <w:rsid w:val="00A52C47"/>
    <w:rsid w:val="00A52D5C"/>
    <w:rsid w:val="00A52E89"/>
    <w:rsid w:val="00A532DF"/>
    <w:rsid w:val="00A53988"/>
    <w:rsid w:val="00A54B67"/>
    <w:rsid w:val="00A54ECE"/>
    <w:rsid w:val="00A552A0"/>
    <w:rsid w:val="00A56895"/>
    <w:rsid w:val="00A571F0"/>
    <w:rsid w:val="00A57345"/>
    <w:rsid w:val="00A57541"/>
    <w:rsid w:val="00A577B9"/>
    <w:rsid w:val="00A60F4C"/>
    <w:rsid w:val="00A611B8"/>
    <w:rsid w:val="00A61BA1"/>
    <w:rsid w:val="00A61D85"/>
    <w:rsid w:val="00A61E92"/>
    <w:rsid w:val="00A62785"/>
    <w:rsid w:val="00A62AC5"/>
    <w:rsid w:val="00A63142"/>
    <w:rsid w:val="00A632F7"/>
    <w:rsid w:val="00A635C6"/>
    <w:rsid w:val="00A64FAA"/>
    <w:rsid w:val="00A66004"/>
    <w:rsid w:val="00A66105"/>
    <w:rsid w:val="00A6645C"/>
    <w:rsid w:val="00A66B6B"/>
    <w:rsid w:val="00A66BEA"/>
    <w:rsid w:val="00A6770B"/>
    <w:rsid w:val="00A67B25"/>
    <w:rsid w:val="00A70035"/>
    <w:rsid w:val="00A702A8"/>
    <w:rsid w:val="00A70379"/>
    <w:rsid w:val="00A70A2D"/>
    <w:rsid w:val="00A71C1D"/>
    <w:rsid w:val="00A73690"/>
    <w:rsid w:val="00A741DB"/>
    <w:rsid w:val="00A74716"/>
    <w:rsid w:val="00A74EA4"/>
    <w:rsid w:val="00A7759E"/>
    <w:rsid w:val="00A77C91"/>
    <w:rsid w:val="00A77FFA"/>
    <w:rsid w:val="00A801DB"/>
    <w:rsid w:val="00A802FC"/>
    <w:rsid w:val="00A803D2"/>
    <w:rsid w:val="00A80B79"/>
    <w:rsid w:val="00A8109A"/>
    <w:rsid w:val="00A82206"/>
    <w:rsid w:val="00A82566"/>
    <w:rsid w:val="00A82CA7"/>
    <w:rsid w:val="00A834F8"/>
    <w:rsid w:val="00A8350B"/>
    <w:rsid w:val="00A83974"/>
    <w:rsid w:val="00A83C2F"/>
    <w:rsid w:val="00A83D31"/>
    <w:rsid w:val="00A83D3F"/>
    <w:rsid w:val="00A84C43"/>
    <w:rsid w:val="00A85298"/>
    <w:rsid w:val="00A85E5F"/>
    <w:rsid w:val="00A867EE"/>
    <w:rsid w:val="00A87AF4"/>
    <w:rsid w:val="00A87B3D"/>
    <w:rsid w:val="00A87D77"/>
    <w:rsid w:val="00A87DCB"/>
    <w:rsid w:val="00A90178"/>
    <w:rsid w:val="00A9022A"/>
    <w:rsid w:val="00A90424"/>
    <w:rsid w:val="00A90504"/>
    <w:rsid w:val="00A9191D"/>
    <w:rsid w:val="00A91F53"/>
    <w:rsid w:val="00A92402"/>
    <w:rsid w:val="00A92587"/>
    <w:rsid w:val="00A927D6"/>
    <w:rsid w:val="00A92C8B"/>
    <w:rsid w:val="00A92C9E"/>
    <w:rsid w:val="00A92E9C"/>
    <w:rsid w:val="00A933D8"/>
    <w:rsid w:val="00A94268"/>
    <w:rsid w:val="00A9429F"/>
    <w:rsid w:val="00A943D6"/>
    <w:rsid w:val="00A945A9"/>
    <w:rsid w:val="00A95798"/>
    <w:rsid w:val="00A96449"/>
    <w:rsid w:val="00A9660F"/>
    <w:rsid w:val="00A969C8"/>
    <w:rsid w:val="00A96F1B"/>
    <w:rsid w:val="00A97250"/>
    <w:rsid w:val="00A97D50"/>
    <w:rsid w:val="00AA003A"/>
    <w:rsid w:val="00AA0091"/>
    <w:rsid w:val="00AA0434"/>
    <w:rsid w:val="00AA0CD2"/>
    <w:rsid w:val="00AA1028"/>
    <w:rsid w:val="00AA1068"/>
    <w:rsid w:val="00AA10E1"/>
    <w:rsid w:val="00AA11EF"/>
    <w:rsid w:val="00AA1297"/>
    <w:rsid w:val="00AA13C1"/>
    <w:rsid w:val="00AA1B2D"/>
    <w:rsid w:val="00AA2A9B"/>
    <w:rsid w:val="00AA2CCF"/>
    <w:rsid w:val="00AA3874"/>
    <w:rsid w:val="00AA3D0B"/>
    <w:rsid w:val="00AA47D3"/>
    <w:rsid w:val="00AA4844"/>
    <w:rsid w:val="00AA49CE"/>
    <w:rsid w:val="00AA4FD8"/>
    <w:rsid w:val="00AA5824"/>
    <w:rsid w:val="00AA5838"/>
    <w:rsid w:val="00AA7491"/>
    <w:rsid w:val="00AB0154"/>
    <w:rsid w:val="00AB0B6C"/>
    <w:rsid w:val="00AB0EA2"/>
    <w:rsid w:val="00AB1650"/>
    <w:rsid w:val="00AB1C35"/>
    <w:rsid w:val="00AB2486"/>
    <w:rsid w:val="00AB3810"/>
    <w:rsid w:val="00AB3E2B"/>
    <w:rsid w:val="00AB4015"/>
    <w:rsid w:val="00AB4851"/>
    <w:rsid w:val="00AB48DC"/>
    <w:rsid w:val="00AB4B4F"/>
    <w:rsid w:val="00AB519D"/>
    <w:rsid w:val="00AB54C9"/>
    <w:rsid w:val="00AB5AF7"/>
    <w:rsid w:val="00AB6438"/>
    <w:rsid w:val="00AB6E9F"/>
    <w:rsid w:val="00AB6F99"/>
    <w:rsid w:val="00AB77F9"/>
    <w:rsid w:val="00AB79DA"/>
    <w:rsid w:val="00AB7E12"/>
    <w:rsid w:val="00AC17D5"/>
    <w:rsid w:val="00AC1E94"/>
    <w:rsid w:val="00AC2706"/>
    <w:rsid w:val="00AC492C"/>
    <w:rsid w:val="00AC51FB"/>
    <w:rsid w:val="00AC5306"/>
    <w:rsid w:val="00AC59E5"/>
    <w:rsid w:val="00AC5B82"/>
    <w:rsid w:val="00AC616D"/>
    <w:rsid w:val="00AC67E8"/>
    <w:rsid w:val="00AC6F14"/>
    <w:rsid w:val="00AC72C9"/>
    <w:rsid w:val="00AC7B44"/>
    <w:rsid w:val="00AD184D"/>
    <w:rsid w:val="00AD32EA"/>
    <w:rsid w:val="00AD3339"/>
    <w:rsid w:val="00AD3348"/>
    <w:rsid w:val="00AD576A"/>
    <w:rsid w:val="00AD5F7E"/>
    <w:rsid w:val="00AD614E"/>
    <w:rsid w:val="00AD6B94"/>
    <w:rsid w:val="00AD6CCD"/>
    <w:rsid w:val="00AE0CEC"/>
    <w:rsid w:val="00AE1669"/>
    <w:rsid w:val="00AE169A"/>
    <w:rsid w:val="00AE192E"/>
    <w:rsid w:val="00AE1C43"/>
    <w:rsid w:val="00AE1FC3"/>
    <w:rsid w:val="00AE2105"/>
    <w:rsid w:val="00AE21B5"/>
    <w:rsid w:val="00AE23F4"/>
    <w:rsid w:val="00AE254D"/>
    <w:rsid w:val="00AE28A8"/>
    <w:rsid w:val="00AE2EFF"/>
    <w:rsid w:val="00AE34E8"/>
    <w:rsid w:val="00AE3713"/>
    <w:rsid w:val="00AE3A05"/>
    <w:rsid w:val="00AE4495"/>
    <w:rsid w:val="00AE44AE"/>
    <w:rsid w:val="00AE4F04"/>
    <w:rsid w:val="00AE506F"/>
    <w:rsid w:val="00AE5C85"/>
    <w:rsid w:val="00AF01A4"/>
    <w:rsid w:val="00AF043A"/>
    <w:rsid w:val="00AF0B82"/>
    <w:rsid w:val="00AF0F92"/>
    <w:rsid w:val="00AF11B5"/>
    <w:rsid w:val="00AF2303"/>
    <w:rsid w:val="00AF2AB0"/>
    <w:rsid w:val="00AF2F42"/>
    <w:rsid w:val="00AF30C6"/>
    <w:rsid w:val="00AF37B4"/>
    <w:rsid w:val="00AF46AC"/>
    <w:rsid w:val="00AF5887"/>
    <w:rsid w:val="00AF58C5"/>
    <w:rsid w:val="00AF64BA"/>
    <w:rsid w:val="00AF6642"/>
    <w:rsid w:val="00AF732C"/>
    <w:rsid w:val="00AF7B7F"/>
    <w:rsid w:val="00B01552"/>
    <w:rsid w:val="00B03235"/>
    <w:rsid w:val="00B037C9"/>
    <w:rsid w:val="00B03B3B"/>
    <w:rsid w:val="00B049FD"/>
    <w:rsid w:val="00B051D1"/>
    <w:rsid w:val="00B05B5D"/>
    <w:rsid w:val="00B05CDF"/>
    <w:rsid w:val="00B079BC"/>
    <w:rsid w:val="00B101FD"/>
    <w:rsid w:val="00B10656"/>
    <w:rsid w:val="00B10F24"/>
    <w:rsid w:val="00B119AD"/>
    <w:rsid w:val="00B11AEB"/>
    <w:rsid w:val="00B120CA"/>
    <w:rsid w:val="00B12247"/>
    <w:rsid w:val="00B122CB"/>
    <w:rsid w:val="00B12C38"/>
    <w:rsid w:val="00B12DBD"/>
    <w:rsid w:val="00B12F3E"/>
    <w:rsid w:val="00B134C8"/>
    <w:rsid w:val="00B146EE"/>
    <w:rsid w:val="00B14D22"/>
    <w:rsid w:val="00B154B1"/>
    <w:rsid w:val="00B15A56"/>
    <w:rsid w:val="00B1649F"/>
    <w:rsid w:val="00B1688A"/>
    <w:rsid w:val="00B16B71"/>
    <w:rsid w:val="00B177A0"/>
    <w:rsid w:val="00B17ADE"/>
    <w:rsid w:val="00B19457"/>
    <w:rsid w:val="00B202C3"/>
    <w:rsid w:val="00B20A78"/>
    <w:rsid w:val="00B21A26"/>
    <w:rsid w:val="00B21EDB"/>
    <w:rsid w:val="00B22476"/>
    <w:rsid w:val="00B228A3"/>
    <w:rsid w:val="00B23CCF"/>
    <w:rsid w:val="00B244EA"/>
    <w:rsid w:val="00B272B6"/>
    <w:rsid w:val="00B27F58"/>
    <w:rsid w:val="00B3038E"/>
    <w:rsid w:val="00B3060C"/>
    <w:rsid w:val="00B30F29"/>
    <w:rsid w:val="00B30F8B"/>
    <w:rsid w:val="00B3145E"/>
    <w:rsid w:val="00B314F5"/>
    <w:rsid w:val="00B3164B"/>
    <w:rsid w:val="00B316E2"/>
    <w:rsid w:val="00B31F74"/>
    <w:rsid w:val="00B3222C"/>
    <w:rsid w:val="00B325D0"/>
    <w:rsid w:val="00B3298F"/>
    <w:rsid w:val="00B331CC"/>
    <w:rsid w:val="00B34133"/>
    <w:rsid w:val="00B341A1"/>
    <w:rsid w:val="00B346F2"/>
    <w:rsid w:val="00B34882"/>
    <w:rsid w:val="00B34943"/>
    <w:rsid w:val="00B3527E"/>
    <w:rsid w:val="00B35581"/>
    <w:rsid w:val="00B35C6D"/>
    <w:rsid w:val="00B361AE"/>
    <w:rsid w:val="00B366EC"/>
    <w:rsid w:val="00B36778"/>
    <w:rsid w:val="00B37100"/>
    <w:rsid w:val="00B37972"/>
    <w:rsid w:val="00B37CC3"/>
    <w:rsid w:val="00B401B7"/>
    <w:rsid w:val="00B40AD5"/>
    <w:rsid w:val="00B40B95"/>
    <w:rsid w:val="00B41041"/>
    <w:rsid w:val="00B41152"/>
    <w:rsid w:val="00B41276"/>
    <w:rsid w:val="00B41660"/>
    <w:rsid w:val="00B417FE"/>
    <w:rsid w:val="00B41879"/>
    <w:rsid w:val="00B41B61"/>
    <w:rsid w:val="00B42A78"/>
    <w:rsid w:val="00B42C58"/>
    <w:rsid w:val="00B439FC"/>
    <w:rsid w:val="00B4401E"/>
    <w:rsid w:val="00B44218"/>
    <w:rsid w:val="00B44DD2"/>
    <w:rsid w:val="00B44E76"/>
    <w:rsid w:val="00B45BD6"/>
    <w:rsid w:val="00B467A3"/>
    <w:rsid w:val="00B46C2F"/>
    <w:rsid w:val="00B47079"/>
    <w:rsid w:val="00B47755"/>
    <w:rsid w:val="00B47B31"/>
    <w:rsid w:val="00B50154"/>
    <w:rsid w:val="00B505B0"/>
    <w:rsid w:val="00B5082B"/>
    <w:rsid w:val="00B5154B"/>
    <w:rsid w:val="00B51600"/>
    <w:rsid w:val="00B51734"/>
    <w:rsid w:val="00B51C71"/>
    <w:rsid w:val="00B52563"/>
    <w:rsid w:val="00B5257D"/>
    <w:rsid w:val="00B5387F"/>
    <w:rsid w:val="00B542FC"/>
    <w:rsid w:val="00B563E7"/>
    <w:rsid w:val="00B56873"/>
    <w:rsid w:val="00B56C4E"/>
    <w:rsid w:val="00B5714B"/>
    <w:rsid w:val="00B57849"/>
    <w:rsid w:val="00B6009D"/>
    <w:rsid w:val="00B602E3"/>
    <w:rsid w:val="00B607F6"/>
    <w:rsid w:val="00B60B61"/>
    <w:rsid w:val="00B61CF4"/>
    <w:rsid w:val="00B61E2E"/>
    <w:rsid w:val="00B638A3"/>
    <w:rsid w:val="00B644FF"/>
    <w:rsid w:val="00B64733"/>
    <w:rsid w:val="00B64AF8"/>
    <w:rsid w:val="00B64BC2"/>
    <w:rsid w:val="00B652DA"/>
    <w:rsid w:val="00B65685"/>
    <w:rsid w:val="00B65DE2"/>
    <w:rsid w:val="00B65E3B"/>
    <w:rsid w:val="00B66241"/>
    <w:rsid w:val="00B66724"/>
    <w:rsid w:val="00B66C47"/>
    <w:rsid w:val="00B67151"/>
    <w:rsid w:val="00B67370"/>
    <w:rsid w:val="00B728DD"/>
    <w:rsid w:val="00B72979"/>
    <w:rsid w:val="00B731D6"/>
    <w:rsid w:val="00B732EC"/>
    <w:rsid w:val="00B734F6"/>
    <w:rsid w:val="00B74445"/>
    <w:rsid w:val="00B74982"/>
    <w:rsid w:val="00B755D9"/>
    <w:rsid w:val="00B756E4"/>
    <w:rsid w:val="00B75C6F"/>
    <w:rsid w:val="00B7660C"/>
    <w:rsid w:val="00B766B0"/>
    <w:rsid w:val="00B766CF"/>
    <w:rsid w:val="00B76D8C"/>
    <w:rsid w:val="00B77064"/>
    <w:rsid w:val="00B77157"/>
    <w:rsid w:val="00B7732B"/>
    <w:rsid w:val="00B805A9"/>
    <w:rsid w:val="00B8215F"/>
    <w:rsid w:val="00B837D1"/>
    <w:rsid w:val="00B84432"/>
    <w:rsid w:val="00B8446C"/>
    <w:rsid w:val="00B85383"/>
    <w:rsid w:val="00B8679D"/>
    <w:rsid w:val="00B867F9"/>
    <w:rsid w:val="00B86A77"/>
    <w:rsid w:val="00B86A8E"/>
    <w:rsid w:val="00B87128"/>
    <w:rsid w:val="00B87B87"/>
    <w:rsid w:val="00B909C2"/>
    <w:rsid w:val="00B90DB7"/>
    <w:rsid w:val="00B914BE"/>
    <w:rsid w:val="00B91723"/>
    <w:rsid w:val="00B91761"/>
    <w:rsid w:val="00B929EE"/>
    <w:rsid w:val="00B92DEC"/>
    <w:rsid w:val="00B92F2F"/>
    <w:rsid w:val="00B94101"/>
    <w:rsid w:val="00B942B8"/>
    <w:rsid w:val="00B95639"/>
    <w:rsid w:val="00B96368"/>
    <w:rsid w:val="00B97A3D"/>
    <w:rsid w:val="00B97C43"/>
    <w:rsid w:val="00B97EC5"/>
    <w:rsid w:val="00BA1258"/>
    <w:rsid w:val="00BA1A82"/>
    <w:rsid w:val="00BA1CC8"/>
    <w:rsid w:val="00BA2578"/>
    <w:rsid w:val="00BA36A7"/>
    <w:rsid w:val="00BA4077"/>
    <w:rsid w:val="00BA427F"/>
    <w:rsid w:val="00BA5C3D"/>
    <w:rsid w:val="00BA6485"/>
    <w:rsid w:val="00BA721E"/>
    <w:rsid w:val="00BA74AF"/>
    <w:rsid w:val="00BA750D"/>
    <w:rsid w:val="00BA7CFB"/>
    <w:rsid w:val="00BB1A11"/>
    <w:rsid w:val="00BB1DC6"/>
    <w:rsid w:val="00BB27F7"/>
    <w:rsid w:val="00BB2839"/>
    <w:rsid w:val="00BB2E49"/>
    <w:rsid w:val="00BB3180"/>
    <w:rsid w:val="00BB3718"/>
    <w:rsid w:val="00BB3740"/>
    <w:rsid w:val="00BB3851"/>
    <w:rsid w:val="00BB4480"/>
    <w:rsid w:val="00BB47C0"/>
    <w:rsid w:val="00BB5819"/>
    <w:rsid w:val="00BB5824"/>
    <w:rsid w:val="00BB59AB"/>
    <w:rsid w:val="00BB5B64"/>
    <w:rsid w:val="00BB60F6"/>
    <w:rsid w:val="00BB66BD"/>
    <w:rsid w:val="00BBA214"/>
    <w:rsid w:val="00BC0F8E"/>
    <w:rsid w:val="00BC1A61"/>
    <w:rsid w:val="00BC219F"/>
    <w:rsid w:val="00BC32CD"/>
    <w:rsid w:val="00BC3E81"/>
    <w:rsid w:val="00BC4C01"/>
    <w:rsid w:val="00BC55A5"/>
    <w:rsid w:val="00BC5D37"/>
    <w:rsid w:val="00BC5DE5"/>
    <w:rsid w:val="00BC6381"/>
    <w:rsid w:val="00BC6596"/>
    <w:rsid w:val="00BC6B2E"/>
    <w:rsid w:val="00BC6D51"/>
    <w:rsid w:val="00BC7072"/>
    <w:rsid w:val="00BC76E6"/>
    <w:rsid w:val="00BC7844"/>
    <w:rsid w:val="00BC7A2F"/>
    <w:rsid w:val="00BD0640"/>
    <w:rsid w:val="00BD0C75"/>
    <w:rsid w:val="00BD12C3"/>
    <w:rsid w:val="00BD13E2"/>
    <w:rsid w:val="00BD1BC8"/>
    <w:rsid w:val="00BD1EB0"/>
    <w:rsid w:val="00BD20C6"/>
    <w:rsid w:val="00BD298A"/>
    <w:rsid w:val="00BD2D9B"/>
    <w:rsid w:val="00BD3CFB"/>
    <w:rsid w:val="00BD41F5"/>
    <w:rsid w:val="00BD4237"/>
    <w:rsid w:val="00BD4641"/>
    <w:rsid w:val="00BD49BF"/>
    <w:rsid w:val="00BD5132"/>
    <w:rsid w:val="00BD54B2"/>
    <w:rsid w:val="00BD5800"/>
    <w:rsid w:val="00BD69DD"/>
    <w:rsid w:val="00BD6D3B"/>
    <w:rsid w:val="00BD75C2"/>
    <w:rsid w:val="00BD7F0A"/>
    <w:rsid w:val="00BE0B5F"/>
    <w:rsid w:val="00BE18D6"/>
    <w:rsid w:val="00BE1B4D"/>
    <w:rsid w:val="00BE1E1E"/>
    <w:rsid w:val="00BE398B"/>
    <w:rsid w:val="00BE3C0F"/>
    <w:rsid w:val="00BE44BC"/>
    <w:rsid w:val="00BE4695"/>
    <w:rsid w:val="00BE4D06"/>
    <w:rsid w:val="00BE4E7A"/>
    <w:rsid w:val="00BE58ED"/>
    <w:rsid w:val="00BE5BB7"/>
    <w:rsid w:val="00BE6152"/>
    <w:rsid w:val="00BE676D"/>
    <w:rsid w:val="00BE7FF3"/>
    <w:rsid w:val="00BF06C0"/>
    <w:rsid w:val="00BF0AA2"/>
    <w:rsid w:val="00BF1306"/>
    <w:rsid w:val="00BF1338"/>
    <w:rsid w:val="00BF1902"/>
    <w:rsid w:val="00BF1E35"/>
    <w:rsid w:val="00BF1ED7"/>
    <w:rsid w:val="00BF201D"/>
    <w:rsid w:val="00BF22DD"/>
    <w:rsid w:val="00BF24CD"/>
    <w:rsid w:val="00BF2B22"/>
    <w:rsid w:val="00BF2C86"/>
    <w:rsid w:val="00BF400F"/>
    <w:rsid w:val="00BF4098"/>
    <w:rsid w:val="00BF41EA"/>
    <w:rsid w:val="00BF42B2"/>
    <w:rsid w:val="00BF49A3"/>
    <w:rsid w:val="00BF50F9"/>
    <w:rsid w:val="00BF53FF"/>
    <w:rsid w:val="00BF5AD1"/>
    <w:rsid w:val="00BF60B5"/>
    <w:rsid w:val="00BF61CD"/>
    <w:rsid w:val="00BF6350"/>
    <w:rsid w:val="00C00CB6"/>
    <w:rsid w:val="00C00EFA"/>
    <w:rsid w:val="00C01DC1"/>
    <w:rsid w:val="00C02A60"/>
    <w:rsid w:val="00C02B90"/>
    <w:rsid w:val="00C02E27"/>
    <w:rsid w:val="00C0329F"/>
    <w:rsid w:val="00C032B0"/>
    <w:rsid w:val="00C041E6"/>
    <w:rsid w:val="00C048F7"/>
    <w:rsid w:val="00C04A92"/>
    <w:rsid w:val="00C04D12"/>
    <w:rsid w:val="00C04E13"/>
    <w:rsid w:val="00C0501B"/>
    <w:rsid w:val="00C05040"/>
    <w:rsid w:val="00C05D54"/>
    <w:rsid w:val="00C066DC"/>
    <w:rsid w:val="00C06DC1"/>
    <w:rsid w:val="00C075A3"/>
    <w:rsid w:val="00C107C3"/>
    <w:rsid w:val="00C12734"/>
    <w:rsid w:val="00C13357"/>
    <w:rsid w:val="00C13B4B"/>
    <w:rsid w:val="00C13C3F"/>
    <w:rsid w:val="00C13E8B"/>
    <w:rsid w:val="00C13F56"/>
    <w:rsid w:val="00C14308"/>
    <w:rsid w:val="00C14957"/>
    <w:rsid w:val="00C162C9"/>
    <w:rsid w:val="00C171BE"/>
    <w:rsid w:val="00C2018C"/>
    <w:rsid w:val="00C209F1"/>
    <w:rsid w:val="00C20A86"/>
    <w:rsid w:val="00C20D30"/>
    <w:rsid w:val="00C20E50"/>
    <w:rsid w:val="00C21438"/>
    <w:rsid w:val="00C218C2"/>
    <w:rsid w:val="00C22C6D"/>
    <w:rsid w:val="00C22E33"/>
    <w:rsid w:val="00C2307D"/>
    <w:rsid w:val="00C2319A"/>
    <w:rsid w:val="00C232D1"/>
    <w:rsid w:val="00C23360"/>
    <w:rsid w:val="00C235F4"/>
    <w:rsid w:val="00C23A4E"/>
    <w:rsid w:val="00C2416C"/>
    <w:rsid w:val="00C24856"/>
    <w:rsid w:val="00C25275"/>
    <w:rsid w:val="00C25D0D"/>
    <w:rsid w:val="00C25E88"/>
    <w:rsid w:val="00C262A0"/>
    <w:rsid w:val="00C26306"/>
    <w:rsid w:val="00C26325"/>
    <w:rsid w:val="00C26A0C"/>
    <w:rsid w:val="00C26BCE"/>
    <w:rsid w:val="00C26FD1"/>
    <w:rsid w:val="00C27034"/>
    <w:rsid w:val="00C27707"/>
    <w:rsid w:val="00C27821"/>
    <w:rsid w:val="00C27CEE"/>
    <w:rsid w:val="00C302EA"/>
    <w:rsid w:val="00C30505"/>
    <w:rsid w:val="00C30C31"/>
    <w:rsid w:val="00C318BD"/>
    <w:rsid w:val="00C322D7"/>
    <w:rsid w:val="00C32D8A"/>
    <w:rsid w:val="00C331A2"/>
    <w:rsid w:val="00C344AB"/>
    <w:rsid w:val="00C35BAE"/>
    <w:rsid w:val="00C37A46"/>
    <w:rsid w:val="00C37E96"/>
    <w:rsid w:val="00C40340"/>
    <w:rsid w:val="00C40D4E"/>
    <w:rsid w:val="00C40E5F"/>
    <w:rsid w:val="00C40F6C"/>
    <w:rsid w:val="00C410A9"/>
    <w:rsid w:val="00C4153C"/>
    <w:rsid w:val="00C4187D"/>
    <w:rsid w:val="00C41BD6"/>
    <w:rsid w:val="00C422D0"/>
    <w:rsid w:val="00C42D14"/>
    <w:rsid w:val="00C441C8"/>
    <w:rsid w:val="00C44570"/>
    <w:rsid w:val="00C45DAF"/>
    <w:rsid w:val="00C468D3"/>
    <w:rsid w:val="00C46DA6"/>
    <w:rsid w:val="00C5002A"/>
    <w:rsid w:val="00C50F6C"/>
    <w:rsid w:val="00C514DD"/>
    <w:rsid w:val="00C5163E"/>
    <w:rsid w:val="00C518D9"/>
    <w:rsid w:val="00C524E6"/>
    <w:rsid w:val="00C5288C"/>
    <w:rsid w:val="00C52D29"/>
    <w:rsid w:val="00C53383"/>
    <w:rsid w:val="00C5348D"/>
    <w:rsid w:val="00C535C0"/>
    <w:rsid w:val="00C5369B"/>
    <w:rsid w:val="00C539D9"/>
    <w:rsid w:val="00C53D77"/>
    <w:rsid w:val="00C545E4"/>
    <w:rsid w:val="00C609FE"/>
    <w:rsid w:val="00C610C9"/>
    <w:rsid w:val="00C61CEB"/>
    <w:rsid w:val="00C6220D"/>
    <w:rsid w:val="00C62267"/>
    <w:rsid w:val="00C625A6"/>
    <w:rsid w:val="00C627FA"/>
    <w:rsid w:val="00C63369"/>
    <w:rsid w:val="00C636A3"/>
    <w:rsid w:val="00C64134"/>
    <w:rsid w:val="00C65791"/>
    <w:rsid w:val="00C65FF8"/>
    <w:rsid w:val="00C66EB1"/>
    <w:rsid w:val="00C6721C"/>
    <w:rsid w:val="00C70187"/>
    <w:rsid w:val="00C70378"/>
    <w:rsid w:val="00C70FA1"/>
    <w:rsid w:val="00C7183D"/>
    <w:rsid w:val="00C71C96"/>
    <w:rsid w:val="00C72136"/>
    <w:rsid w:val="00C7217D"/>
    <w:rsid w:val="00C722A5"/>
    <w:rsid w:val="00C728BA"/>
    <w:rsid w:val="00C72CB0"/>
    <w:rsid w:val="00C72D5F"/>
    <w:rsid w:val="00C73612"/>
    <w:rsid w:val="00C74473"/>
    <w:rsid w:val="00C744F5"/>
    <w:rsid w:val="00C75D5A"/>
    <w:rsid w:val="00C762AE"/>
    <w:rsid w:val="00C76CA6"/>
    <w:rsid w:val="00C7767C"/>
    <w:rsid w:val="00C7770D"/>
    <w:rsid w:val="00C8070A"/>
    <w:rsid w:val="00C80D92"/>
    <w:rsid w:val="00C81388"/>
    <w:rsid w:val="00C8146E"/>
    <w:rsid w:val="00C815A0"/>
    <w:rsid w:val="00C82012"/>
    <w:rsid w:val="00C8291B"/>
    <w:rsid w:val="00C833FD"/>
    <w:rsid w:val="00C8454B"/>
    <w:rsid w:val="00C85140"/>
    <w:rsid w:val="00C85254"/>
    <w:rsid w:val="00C859D3"/>
    <w:rsid w:val="00C86228"/>
    <w:rsid w:val="00C873C1"/>
    <w:rsid w:val="00C90503"/>
    <w:rsid w:val="00C908D1"/>
    <w:rsid w:val="00C92438"/>
    <w:rsid w:val="00C934E3"/>
    <w:rsid w:val="00C93A52"/>
    <w:rsid w:val="00C93B6A"/>
    <w:rsid w:val="00C93B94"/>
    <w:rsid w:val="00C93C35"/>
    <w:rsid w:val="00C945A8"/>
    <w:rsid w:val="00C94659"/>
    <w:rsid w:val="00C94755"/>
    <w:rsid w:val="00C94BA0"/>
    <w:rsid w:val="00C94D32"/>
    <w:rsid w:val="00C94F6A"/>
    <w:rsid w:val="00C959C6"/>
    <w:rsid w:val="00C959EC"/>
    <w:rsid w:val="00C96D87"/>
    <w:rsid w:val="00C96E15"/>
    <w:rsid w:val="00C973CA"/>
    <w:rsid w:val="00CA029F"/>
    <w:rsid w:val="00CA078F"/>
    <w:rsid w:val="00CA0EF0"/>
    <w:rsid w:val="00CA101D"/>
    <w:rsid w:val="00CA135B"/>
    <w:rsid w:val="00CA13E9"/>
    <w:rsid w:val="00CA1C81"/>
    <w:rsid w:val="00CA2132"/>
    <w:rsid w:val="00CA229D"/>
    <w:rsid w:val="00CA232D"/>
    <w:rsid w:val="00CA3165"/>
    <w:rsid w:val="00CA37E8"/>
    <w:rsid w:val="00CA3AD7"/>
    <w:rsid w:val="00CA3BD5"/>
    <w:rsid w:val="00CA4032"/>
    <w:rsid w:val="00CA4813"/>
    <w:rsid w:val="00CA4B56"/>
    <w:rsid w:val="00CA69D3"/>
    <w:rsid w:val="00CA7042"/>
    <w:rsid w:val="00CA7A80"/>
    <w:rsid w:val="00CAB658"/>
    <w:rsid w:val="00CB00C9"/>
    <w:rsid w:val="00CB12C4"/>
    <w:rsid w:val="00CB13B9"/>
    <w:rsid w:val="00CB18D6"/>
    <w:rsid w:val="00CB1B1C"/>
    <w:rsid w:val="00CB1BA4"/>
    <w:rsid w:val="00CB1E7B"/>
    <w:rsid w:val="00CB2B8C"/>
    <w:rsid w:val="00CB38F7"/>
    <w:rsid w:val="00CB45D9"/>
    <w:rsid w:val="00CB4711"/>
    <w:rsid w:val="00CB49A0"/>
    <w:rsid w:val="00CB4A27"/>
    <w:rsid w:val="00CB52D7"/>
    <w:rsid w:val="00CB5CD7"/>
    <w:rsid w:val="00CB68E9"/>
    <w:rsid w:val="00CB6D68"/>
    <w:rsid w:val="00CB7716"/>
    <w:rsid w:val="00CB7822"/>
    <w:rsid w:val="00CC0B78"/>
    <w:rsid w:val="00CC0E4A"/>
    <w:rsid w:val="00CC0F38"/>
    <w:rsid w:val="00CC1A02"/>
    <w:rsid w:val="00CC1AA1"/>
    <w:rsid w:val="00CC3220"/>
    <w:rsid w:val="00CC4417"/>
    <w:rsid w:val="00CC5382"/>
    <w:rsid w:val="00CC5AD3"/>
    <w:rsid w:val="00CC5AED"/>
    <w:rsid w:val="00CC6C77"/>
    <w:rsid w:val="00CC76F9"/>
    <w:rsid w:val="00CD04CF"/>
    <w:rsid w:val="00CD0AF8"/>
    <w:rsid w:val="00CD0D68"/>
    <w:rsid w:val="00CD128D"/>
    <w:rsid w:val="00CD18AB"/>
    <w:rsid w:val="00CD2586"/>
    <w:rsid w:val="00CD2849"/>
    <w:rsid w:val="00CD2ACE"/>
    <w:rsid w:val="00CD2C57"/>
    <w:rsid w:val="00CD2C8D"/>
    <w:rsid w:val="00CD3A42"/>
    <w:rsid w:val="00CD4E37"/>
    <w:rsid w:val="00CD5B1A"/>
    <w:rsid w:val="00CD6347"/>
    <w:rsid w:val="00CD64CB"/>
    <w:rsid w:val="00CD6935"/>
    <w:rsid w:val="00CD6E26"/>
    <w:rsid w:val="00CD72BF"/>
    <w:rsid w:val="00CD7450"/>
    <w:rsid w:val="00CD7796"/>
    <w:rsid w:val="00CD7939"/>
    <w:rsid w:val="00CD7E65"/>
    <w:rsid w:val="00CE01EA"/>
    <w:rsid w:val="00CE0205"/>
    <w:rsid w:val="00CE0C58"/>
    <w:rsid w:val="00CE0D05"/>
    <w:rsid w:val="00CE14A6"/>
    <w:rsid w:val="00CE171E"/>
    <w:rsid w:val="00CE17B9"/>
    <w:rsid w:val="00CE1BCD"/>
    <w:rsid w:val="00CE24BE"/>
    <w:rsid w:val="00CE2762"/>
    <w:rsid w:val="00CE2D38"/>
    <w:rsid w:val="00CE378C"/>
    <w:rsid w:val="00CE4716"/>
    <w:rsid w:val="00CE4A25"/>
    <w:rsid w:val="00CE4BD1"/>
    <w:rsid w:val="00CE4E69"/>
    <w:rsid w:val="00CE5014"/>
    <w:rsid w:val="00CE51D7"/>
    <w:rsid w:val="00CE52A7"/>
    <w:rsid w:val="00CE58CB"/>
    <w:rsid w:val="00CE5A67"/>
    <w:rsid w:val="00CE5A84"/>
    <w:rsid w:val="00CE6242"/>
    <w:rsid w:val="00CE6712"/>
    <w:rsid w:val="00CE6DE0"/>
    <w:rsid w:val="00CE6ED4"/>
    <w:rsid w:val="00CE75D5"/>
    <w:rsid w:val="00CE78E9"/>
    <w:rsid w:val="00CE7B8F"/>
    <w:rsid w:val="00CE7C1A"/>
    <w:rsid w:val="00CF0DD0"/>
    <w:rsid w:val="00CF104A"/>
    <w:rsid w:val="00CF1110"/>
    <w:rsid w:val="00CF1DF1"/>
    <w:rsid w:val="00CF3186"/>
    <w:rsid w:val="00CF3214"/>
    <w:rsid w:val="00CF3325"/>
    <w:rsid w:val="00CF34F6"/>
    <w:rsid w:val="00CF4084"/>
    <w:rsid w:val="00CF40AA"/>
    <w:rsid w:val="00CF45A6"/>
    <w:rsid w:val="00CF4F66"/>
    <w:rsid w:val="00CF585D"/>
    <w:rsid w:val="00CF5DAA"/>
    <w:rsid w:val="00CF6453"/>
    <w:rsid w:val="00CF6A73"/>
    <w:rsid w:val="00CF6B0D"/>
    <w:rsid w:val="00CF70F9"/>
    <w:rsid w:val="00CF7D42"/>
    <w:rsid w:val="00CF7E8A"/>
    <w:rsid w:val="00D00328"/>
    <w:rsid w:val="00D01D5F"/>
    <w:rsid w:val="00D01D60"/>
    <w:rsid w:val="00D027FF"/>
    <w:rsid w:val="00D02F44"/>
    <w:rsid w:val="00D02FE6"/>
    <w:rsid w:val="00D032C8"/>
    <w:rsid w:val="00D0397F"/>
    <w:rsid w:val="00D05877"/>
    <w:rsid w:val="00D0606C"/>
    <w:rsid w:val="00D060DD"/>
    <w:rsid w:val="00D06587"/>
    <w:rsid w:val="00D06628"/>
    <w:rsid w:val="00D069E9"/>
    <w:rsid w:val="00D06FC9"/>
    <w:rsid w:val="00D07A1B"/>
    <w:rsid w:val="00D10924"/>
    <w:rsid w:val="00D1209F"/>
    <w:rsid w:val="00D120A3"/>
    <w:rsid w:val="00D12804"/>
    <w:rsid w:val="00D12907"/>
    <w:rsid w:val="00D13DDD"/>
    <w:rsid w:val="00D14743"/>
    <w:rsid w:val="00D14D84"/>
    <w:rsid w:val="00D15580"/>
    <w:rsid w:val="00D15F6A"/>
    <w:rsid w:val="00D16AEB"/>
    <w:rsid w:val="00D16EEE"/>
    <w:rsid w:val="00D17084"/>
    <w:rsid w:val="00D17259"/>
    <w:rsid w:val="00D20364"/>
    <w:rsid w:val="00D20AC6"/>
    <w:rsid w:val="00D20E5F"/>
    <w:rsid w:val="00D22071"/>
    <w:rsid w:val="00D2207A"/>
    <w:rsid w:val="00D22395"/>
    <w:rsid w:val="00D22DD5"/>
    <w:rsid w:val="00D22FC2"/>
    <w:rsid w:val="00D23190"/>
    <w:rsid w:val="00D237E7"/>
    <w:rsid w:val="00D23B9F"/>
    <w:rsid w:val="00D23E0F"/>
    <w:rsid w:val="00D2435C"/>
    <w:rsid w:val="00D2457A"/>
    <w:rsid w:val="00D24753"/>
    <w:rsid w:val="00D2492F"/>
    <w:rsid w:val="00D24A82"/>
    <w:rsid w:val="00D24D30"/>
    <w:rsid w:val="00D24EE6"/>
    <w:rsid w:val="00D250E3"/>
    <w:rsid w:val="00D26B17"/>
    <w:rsid w:val="00D2718E"/>
    <w:rsid w:val="00D271B5"/>
    <w:rsid w:val="00D2757B"/>
    <w:rsid w:val="00D2793A"/>
    <w:rsid w:val="00D279A1"/>
    <w:rsid w:val="00D27BD4"/>
    <w:rsid w:val="00D30AAF"/>
    <w:rsid w:val="00D31190"/>
    <w:rsid w:val="00D31330"/>
    <w:rsid w:val="00D313E9"/>
    <w:rsid w:val="00D317BB"/>
    <w:rsid w:val="00D321B7"/>
    <w:rsid w:val="00D3237F"/>
    <w:rsid w:val="00D32F22"/>
    <w:rsid w:val="00D3320F"/>
    <w:rsid w:val="00D349BB"/>
    <w:rsid w:val="00D34D32"/>
    <w:rsid w:val="00D3541A"/>
    <w:rsid w:val="00D3632B"/>
    <w:rsid w:val="00D3635E"/>
    <w:rsid w:val="00D36C1E"/>
    <w:rsid w:val="00D370CE"/>
    <w:rsid w:val="00D378A2"/>
    <w:rsid w:val="00D37E0D"/>
    <w:rsid w:val="00D39C7A"/>
    <w:rsid w:val="00D402C0"/>
    <w:rsid w:val="00D40619"/>
    <w:rsid w:val="00D40721"/>
    <w:rsid w:val="00D4095F"/>
    <w:rsid w:val="00D40E24"/>
    <w:rsid w:val="00D420DD"/>
    <w:rsid w:val="00D42225"/>
    <w:rsid w:val="00D42DAC"/>
    <w:rsid w:val="00D43DFD"/>
    <w:rsid w:val="00D44B91"/>
    <w:rsid w:val="00D44ED8"/>
    <w:rsid w:val="00D4587E"/>
    <w:rsid w:val="00D4687F"/>
    <w:rsid w:val="00D46ABA"/>
    <w:rsid w:val="00D470E4"/>
    <w:rsid w:val="00D47BA4"/>
    <w:rsid w:val="00D50069"/>
    <w:rsid w:val="00D50BEA"/>
    <w:rsid w:val="00D510D9"/>
    <w:rsid w:val="00D5243A"/>
    <w:rsid w:val="00D52791"/>
    <w:rsid w:val="00D5279E"/>
    <w:rsid w:val="00D53933"/>
    <w:rsid w:val="00D5622C"/>
    <w:rsid w:val="00D56E4D"/>
    <w:rsid w:val="00D570DD"/>
    <w:rsid w:val="00D5727D"/>
    <w:rsid w:val="00D60820"/>
    <w:rsid w:val="00D60D95"/>
    <w:rsid w:val="00D614BC"/>
    <w:rsid w:val="00D63120"/>
    <w:rsid w:val="00D636B0"/>
    <w:rsid w:val="00D63763"/>
    <w:rsid w:val="00D63C6E"/>
    <w:rsid w:val="00D64347"/>
    <w:rsid w:val="00D64C5C"/>
    <w:rsid w:val="00D64EE9"/>
    <w:rsid w:val="00D65309"/>
    <w:rsid w:val="00D6570F"/>
    <w:rsid w:val="00D666E2"/>
    <w:rsid w:val="00D67244"/>
    <w:rsid w:val="00D677E7"/>
    <w:rsid w:val="00D70154"/>
    <w:rsid w:val="00D707A7"/>
    <w:rsid w:val="00D7107E"/>
    <w:rsid w:val="00D71311"/>
    <w:rsid w:val="00D7148E"/>
    <w:rsid w:val="00D71B1C"/>
    <w:rsid w:val="00D71FC2"/>
    <w:rsid w:val="00D7206F"/>
    <w:rsid w:val="00D72447"/>
    <w:rsid w:val="00D73484"/>
    <w:rsid w:val="00D73524"/>
    <w:rsid w:val="00D73F91"/>
    <w:rsid w:val="00D74196"/>
    <w:rsid w:val="00D74896"/>
    <w:rsid w:val="00D750CA"/>
    <w:rsid w:val="00D76117"/>
    <w:rsid w:val="00D76431"/>
    <w:rsid w:val="00D764F1"/>
    <w:rsid w:val="00D76555"/>
    <w:rsid w:val="00D767AE"/>
    <w:rsid w:val="00D768B3"/>
    <w:rsid w:val="00D76941"/>
    <w:rsid w:val="00D76BA0"/>
    <w:rsid w:val="00D76E11"/>
    <w:rsid w:val="00D76F74"/>
    <w:rsid w:val="00D80A90"/>
    <w:rsid w:val="00D80A94"/>
    <w:rsid w:val="00D814EE"/>
    <w:rsid w:val="00D81606"/>
    <w:rsid w:val="00D81716"/>
    <w:rsid w:val="00D8208D"/>
    <w:rsid w:val="00D82C1D"/>
    <w:rsid w:val="00D82E64"/>
    <w:rsid w:val="00D83D1C"/>
    <w:rsid w:val="00D83E31"/>
    <w:rsid w:val="00D84AA6"/>
    <w:rsid w:val="00D84FF0"/>
    <w:rsid w:val="00D85E20"/>
    <w:rsid w:val="00D86B53"/>
    <w:rsid w:val="00D870E7"/>
    <w:rsid w:val="00D8734C"/>
    <w:rsid w:val="00D91667"/>
    <w:rsid w:val="00D91C3A"/>
    <w:rsid w:val="00D9224F"/>
    <w:rsid w:val="00D93C48"/>
    <w:rsid w:val="00D9467D"/>
    <w:rsid w:val="00D947DC"/>
    <w:rsid w:val="00D94905"/>
    <w:rsid w:val="00D94CEA"/>
    <w:rsid w:val="00D95159"/>
    <w:rsid w:val="00D951BB"/>
    <w:rsid w:val="00D951D3"/>
    <w:rsid w:val="00D95634"/>
    <w:rsid w:val="00D95AB3"/>
    <w:rsid w:val="00D95D72"/>
    <w:rsid w:val="00D96B05"/>
    <w:rsid w:val="00D96C95"/>
    <w:rsid w:val="00D96F34"/>
    <w:rsid w:val="00D9737C"/>
    <w:rsid w:val="00D979E0"/>
    <w:rsid w:val="00DA04B1"/>
    <w:rsid w:val="00DA076D"/>
    <w:rsid w:val="00DA08DC"/>
    <w:rsid w:val="00DA09EA"/>
    <w:rsid w:val="00DA0E5F"/>
    <w:rsid w:val="00DA1D44"/>
    <w:rsid w:val="00DA220D"/>
    <w:rsid w:val="00DA3437"/>
    <w:rsid w:val="00DA3FBB"/>
    <w:rsid w:val="00DA4577"/>
    <w:rsid w:val="00DA4933"/>
    <w:rsid w:val="00DA5C3F"/>
    <w:rsid w:val="00DA69B1"/>
    <w:rsid w:val="00DA6EA1"/>
    <w:rsid w:val="00DA710A"/>
    <w:rsid w:val="00DA771F"/>
    <w:rsid w:val="00DA7837"/>
    <w:rsid w:val="00DA789C"/>
    <w:rsid w:val="00DA79AD"/>
    <w:rsid w:val="00DA7DE2"/>
    <w:rsid w:val="00DB085F"/>
    <w:rsid w:val="00DB127B"/>
    <w:rsid w:val="00DB1357"/>
    <w:rsid w:val="00DB2672"/>
    <w:rsid w:val="00DB2B2E"/>
    <w:rsid w:val="00DB3298"/>
    <w:rsid w:val="00DB3C3A"/>
    <w:rsid w:val="00DB3CEC"/>
    <w:rsid w:val="00DB47DE"/>
    <w:rsid w:val="00DB4857"/>
    <w:rsid w:val="00DB4B0B"/>
    <w:rsid w:val="00DB4C0A"/>
    <w:rsid w:val="00DB4C10"/>
    <w:rsid w:val="00DB4CBA"/>
    <w:rsid w:val="00DB53F0"/>
    <w:rsid w:val="00DB613D"/>
    <w:rsid w:val="00DB62A2"/>
    <w:rsid w:val="00DB6478"/>
    <w:rsid w:val="00DB6A4D"/>
    <w:rsid w:val="00DB6C48"/>
    <w:rsid w:val="00DB70AC"/>
    <w:rsid w:val="00DB779E"/>
    <w:rsid w:val="00DB77BA"/>
    <w:rsid w:val="00DB77CE"/>
    <w:rsid w:val="00DB7AE2"/>
    <w:rsid w:val="00DB7BF3"/>
    <w:rsid w:val="00DB7D9D"/>
    <w:rsid w:val="00DC015D"/>
    <w:rsid w:val="00DC01DB"/>
    <w:rsid w:val="00DC2A5A"/>
    <w:rsid w:val="00DC31AD"/>
    <w:rsid w:val="00DC3397"/>
    <w:rsid w:val="00DC3689"/>
    <w:rsid w:val="00DC43CF"/>
    <w:rsid w:val="00DC4AD0"/>
    <w:rsid w:val="00DC5118"/>
    <w:rsid w:val="00DC52B1"/>
    <w:rsid w:val="00DC5399"/>
    <w:rsid w:val="00DC5ACD"/>
    <w:rsid w:val="00DC6CEC"/>
    <w:rsid w:val="00DC6FC2"/>
    <w:rsid w:val="00DC70C4"/>
    <w:rsid w:val="00DC759D"/>
    <w:rsid w:val="00DC7889"/>
    <w:rsid w:val="00DC7DD4"/>
    <w:rsid w:val="00DC7E87"/>
    <w:rsid w:val="00DD02AD"/>
    <w:rsid w:val="00DD069C"/>
    <w:rsid w:val="00DD13F0"/>
    <w:rsid w:val="00DD2FD5"/>
    <w:rsid w:val="00DD34B5"/>
    <w:rsid w:val="00DD3B93"/>
    <w:rsid w:val="00DD4832"/>
    <w:rsid w:val="00DD4F14"/>
    <w:rsid w:val="00DD500B"/>
    <w:rsid w:val="00DD50F2"/>
    <w:rsid w:val="00DD5ED0"/>
    <w:rsid w:val="00DD7551"/>
    <w:rsid w:val="00DD7E89"/>
    <w:rsid w:val="00DE0274"/>
    <w:rsid w:val="00DE0F48"/>
    <w:rsid w:val="00DE3272"/>
    <w:rsid w:val="00DE3800"/>
    <w:rsid w:val="00DE401E"/>
    <w:rsid w:val="00DE45CE"/>
    <w:rsid w:val="00DE48F1"/>
    <w:rsid w:val="00DE5035"/>
    <w:rsid w:val="00DE53B8"/>
    <w:rsid w:val="00DE57B0"/>
    <w:rsid w:val="00DE5837"/>
    <w:rsid w:val="00DE5B6F"/>
    <w:rsid w:val="00DE6857"/>
    <w:rsid w:val="00DE6A6D"/>
    <w:rsid w:val="00DE6BC6"/>
    <w:rsid w:val="00DE6EC3"/>
    <w:rsid w:val="00DE722B"/>
    <w:rsid w:val="00DE7574"/>
    <w:rsid w:val="00DE75D0"/>
    <w:rsid w:val="00DE779D"/>
    <w:rsid w:val="00DE7834"/>
    <w:rsid w:val="00DF01CD"/>
    <w:rsid w:val="00DF1482"/>
    <w:rsid w:val="00DF14CC"/>
    <w:rsid w:val="00DF211D"/>
    <w:rsid w:val="00DF218F"/>
    <w:rsid w:val="00DF26B2"/>
    <w:rsid w:val="00DF26ED"/>
    <w:rsid w:val="00DF3BA3"/>
    <w:rsid w:val="00DF46A5"/>
    <w:rsid w:val="00DF4730"/>
    <w:rsid w:val="00DF474D"/>
    <w:rsid w:val="00DF4C56"/>
    <w:rsid w:val="00DF5988"/>
    <w:rsid w:val="00DF5CB6"/>
    <w:rsid w:val="00DF6056"/>
    <w:rsid w:val="00DF66A8"/>
    <w:rsid w:val="00DF7078"/>
    <w:rsid w:val="00DF7198"/>
    <w:rsid w:val="00DF7322"/>
    <w:rsid w:val="00DF75E4"/>
    <w:rsid w:val="00DF7966"/>
    <w:rsid w:val="00E00B87"/>
    <w:rsid w:val="00E00C58"/>
    <w:rsid w:val="00E01BD7"/>
    <w:rsid w:val="00E01C7D"/>
    <w:rsid w:val="00E0236E"/>
    <w:rsid w:val="00E024B3"/>
    <w:rsid w:val="00E02719"/>
    <w:rsid w:val="00E0281B"/>
    <w:rsid w:val="00E0328E"/>
    <w:rsid w:val="00E03AF3"/>
    <w:rsid w:val="00E03EB3"/>
    <w:rsid w:val="00E0439B"/>
    <w:rsid w:val="00E04D2C"/>
    <w:rsid w:val="00E0614A"/>
    <w:rsid w:val="00E06793"/>
    <w:rsid w:val="00E067F1"/>
    <w:rsid w:val="00E069BA"/>
    <w:rsid w:val="00E06CD3"/>
    <w:rsid w:val="00E072E8"/>
    <w:rsid w:val="00E073E3"/>
    <w:rsid w:val="00E0793E"/>
    <w:rsid w:val="00E07DC5"/>
    <w:rsid w:val="00E109D6"/>
    <w:rsid w:val="00E10EB0"/>
    <w:rsid w:val="00E11283"/>
    <w:rsid w:val="00E11409"/>
    <w:rsid w:val="00E11B18"/>
    <w:rsid w:val="00E12082"/>
    <w:rsid w:val="00E129FA"/>
    <w:rsid w:val="00E12A5F"/>
    <w:rsid w:val="00E12D8C"/>
    <w:rsid w:val="00E12EED"/>
    <w:rsid w:val="00E14067"/>
    <w:rsid w:val="00E14301"/>
    <w:rsid w:val="00E1438A"/>
    <w:rsid w:val="00E14D4C"/>
    <w:rsid w:val="00E14D4D"/>
    <w:rsid w:val="00E1517D"/>
    <w:rsid w:val="00E15593"/>
    <w:rsid w:val="00E15F17"/>
    <w:rsid w:val="00E160D2"/>
    <w:rsid w:val="00E161FE"/>
    <w:rsid w:val="00E167F3"/>
    <w:rsid w:val="00E1686A"/>
    <w:rsid w:val="00E1732C"/>
    <w:rsid w:val="00E17332"/>
    <w:rsid w:val="00E174F8"/>
    <w:rsid w:val="00E17C57"/>
    <w:rsid w:val="00E17EEA"/>
    <w:rsid w:val="00E20C04"/>
    <w:rsid w:val="00E217F2"/>
    <w:rsid w:val="00E218D3"/>
    <w:rsid w:val="00E21F54"/>
    <w:rsid w:val="00E22504"/>
    <w:rsid w:val="00E229C3"/>
    <w:rsid w:val="00E22D8B"/>
    <w:rsid w:val="00E23775"/>
    <w:rsid w:val="00E23811"/>
    <w:rsid w:val="00E241DA"/>
    <w:rsid w:val="00E247AB"/>
    <w:rsid w:val="00E25031"/>
    <w:rsid w:val="00E25805"/>
    <w:rsid w:val="00E25A1E"/>
    <w:rsid w:val="00E25EAA"/>
    <w:rsid w:val="00E2615A"/>
    <w:rsid w:val="00E26399"/>
    <w:rsid w:val="00E2649E"/>
    <w:rsid w:val="00E26FA3"/>
    <w:rsid w:val="00E271E9"/>
    <w:rsid w:val="00E278C3"/>
    <w:rsid w:val="00E30DB3"/>
    <w:rsid w:val="00E31620"/>
    <w:rsid w:val="00E32271"/>
    <w:rsid w:val="00E33E0F"/>
    <w:rsid w:val="00E33F72"/>
    <w:rsid w:val="00E34D98"/>
    <w:rsid w:val="00E35184"/>
    <w:rsid w:val="00E356AA"/>
    <w:rsid w:val="00E36E4D"/>
    <w:rsid w:val="00E36FF9"/>
    <w:rsid w:val="00E371A2"/>
    <w:rsid w:val="00E37363"/>
    <w:rsid w:val="00E37B7C"/>
    <w:rsid w:val="00E37B85"/>
    <w:rsid w:val="00E37C1F"/>
    <w:rsid w:val="00E37EDC"/>
    <w:rsid w:val="00E403DF"/>
    <w:rsid w:val="00E40707"/>
    <w:rsid w:val="00E40A7D"/>
    <w:rsid w:val="00E40CF5"/>
    <w:rsid w:val="00E4152C"/>
    <w:rsid w:val="00E4169F"/>
    <w:rsid w:val="00E41B3A"/>
    <w:rsid w:val="00E41D5C"/>
    <w:rsid w:val="00E42077"/>
    <w:rsid w:val="00E423B1"/>
    <w:rsid w:val="00E42529"/>
    <w:rsid w:val="00E425CA"/>
    <w:rsid w:val="00E42849"/>
    <w:rsid w:val="00E42C83"/>
    <w:rsid w:val="00E440AB"/>
    <w:rsid w:val="00E44195"/>
    <w:rsid w:val="00E44573"/>
    <w:rsid w:val="00E44685"/>
    <w:rsid w:val="00E44964"/>
    <w:rsid w:val="00E45518"/>
    <w:rsid w:val="00E45B08"/>
    <w:rsid w:val="00E45B51"/>
    <w:rsid w:val="00E46360"/>
    <w:rsid w:val="00E47D8C"/>
    <w:rsid w:val="00E501D3"/>
    <w:rsid w:val="00E50935"/>
    <w:rsid w:val="00E513B2"/>
    <w:rsid w:val="00E51560"/>
    <w:rsid w:val="00E51592"/>
    <w:rsid w:val="00E520DD"/>
    <w:rsid w:val="00E528D4"/>
    <w:rsid w:val="00E53B39"/>
    <w:rsid w:val="00E54C7E"/>
    <w:rsid w:val="00E54D21"/>
    <w:rsid w:val="00E550A9"/>
    <w:rsid w:val="00E551DD"/>
    <w:rsid w:val="00E55550"/>
    <w:rsid w:val="00E55957"/>
    <w:rsid w:val="00E56231"/>
    <w:rsid w:val="00E572A0"/>
    <w:rsid w:val="00E60025"/>
    <w:rsid w:val="00E60491"/>
    <w:rsid w:val="00E60CC5"/>
    <w:rsid w:val="00E60DB4"/>
    <w:rsid w:val="00E612EB"/>
    <w:rsid w:val="00E613F9"/>
    <w:rsid w:val="00E61422"/>
    <w:rsid w:val="00E61CFF"/>
    <w:rsid w:val="00E61D77"/>
    <w:rsid w:val="00E61F4E"/>
    <w:rsid w:val="00E62944"/>
    <w:rsid w:val="00E62D10"/>
    <w:rsid w:val="00E62EF6"/>
    <w:rsid w:val="00E6366D"/>
    <w:rsid w:val="00E64780"/>
    <w:rsid w:val="00E64BC3"/>
    <w:rsid w:val="00E64C9C"/>
    <w:rsid w:val="00E64D85"/>
    <w:rsid w:val="00E64DDA"/>
    <w:rsid w:val="00E64EDE"/>
    <w:rsid w:val="00E652EE"/>
    <w:rsid w:val="00E65570"/>
    <w:rsid w:val="00E65FEE"/>
    <w:rsid w:val="00E66889"/>
    <w:rsid w:val="00E6692C"/>
    <w:rsid w:val="00E66B79"/>
    <w:rsid w:val="00E66DDD"/>
    <w:rsid w:val="00E66FD8"/>
    <w:rsid w:val="00E67FD3"/>
    <w:rsid w:val="00E70090"/>
    <w:rsid w:val="00E70320"/>
    <w:rsid w:val="00E705C6"/>
    <w:rsid w:val="00E70BC7"/>
    <w:rsid w:val="00E718D4"/>
    <w:rsid w:val="00E726C3"/>
    <w:rsid w:val="00E728C4"/>
    <w:rsid w:val="00E728ED"/>
    <w:rsid w:val="00E72D36"/>
    <w:rsid w:val="00E73742"/>
    <w:rsid w:val="00E73CE0"/>
    <w:rsid w:val="00E741DA"/>
    <w:rsid w:val="00E75478"/>
    <w:rsid w:val="00E7576E"/>
    <w:rsid w:val="00E757FC"/>
    <w:rsid w:val="00E75D76"/>
    <w:rsid w:val="00E75F55"/>
    <w:rsid w:val="00E76271"/>
    <w:rsid w:val="00E76788"/>
    <w:rsid w:val="00E76CD7"/>
    <w:rsid w:val="00E774A3"/>
    <w:rsid w:val="00E77DD5"/>
    <w:rsid w:val="00E77E14"/>
    <w:rsid w:val="00E80614"/>
    <w:rsid w:val="00E8082A"/>
    <w:rsid w:val="00E8109B"/>
    <w:rsid w:val="00E8166A"/>
    <w:rsid w:val="00E819F8"/>
    <w:rsid w:val="00E81A61"/>
    <w:rsid w:val="00E82AC4"/>
    <w:rsid w:val="00E82AF9"/>
    <w:rsid w:val="00E82EEB"/>
    <w:rsid w:val="00E83459"/>
    <w:rsid w:val="00E83E0D"/>
    <w:rsid w:val="00E83E72"/>
    <w:rsid w:val="00E84D39"/>
    <w:rsid w:val="00E84EED"/>
    <w:rsid w:val="00E857D2"/>
    <w:rsid w:val="00E858F2"/>
    <w:rsid w:val="00E85C97"/>
    <w:rsid w:val="00E860E3"/>
    <w:rsid w:val="00E861B1"/>
    <w:rsid w:val="00E862C3"/>
    <w:rsid w:val="00E86AC3"/>
    <w:rsid w:val="00E8733B"/>
    <w:rsid w:val="00E875D0"/>
    <w:rsid w:val="00E87826"/>
    <w:rsid w:val="00E87AF2"/>
    <w:rsid w:val="00E87DC4"/>
    <w:rsid w:val="00E90247"/>
    <w:rsid w:val="00E90DB2"/>
    <w:rsid w:val="00E90E72"/>
    <w:rsid w:val="00E921B4"/>
    <w:rsid w:val="00E9236C"/>
    <w:rsid w:val="00E93150"/>
    <w:rsid w:val="00E93B94"/>
    <w:rsid w:val="00E93DAB"/>
    <w:rsid w:val="00E941B4"/>
    <w:rsid w:val="00E942F6"/>
    <w:rsid w:val="00E9436F"/>
    <w:rsid w:val="00E9447F"/>
    <w:rsid w:val="00E95011"/>
    <w:rsid w:val="00E965EF"/>
    <w:rsid w:val="00E96949"/>
    <w:rsid w:val="00E96BBE"/>
    <w:rsid w:val="00E97248"/>
    <w:rsid w:val="00E97575"/>
    <w:rsid w:val="00E97595"/>
    <w:rsid w:val="00E97A29"/>
    <w:rsid w:val="00EA01A8"/>
    <w:rsid w:val="00EA0F77"/>
    <w:rsid w:val="00EA1ED0"/>
    <w:rsid w:val="00EA207B"/>
    <w:rsid w:val="00EA229E"/>
    <w:rsid w:val="00EA242E"/>
    <w:rsid w:val="00EA25CD"/>
    <w:rsid w:val="00EA2913"/>
    <w:rsid w:val="00EA2CB5"/>
    <w:rsid w:val="00EA312E"/>
    <w:rsid w:val="00EA3C4B"/>
    <w:rsid w:val="00EA3D60"/>
    <w:rsid w:val="00EA3D61"/>
    <w:rsid w:val="00EA465B"/>
    <w:rsid w:val="00EA4BED"/>
    <w:rsid w:val="00EA4EAF"/>
    <w:rsid w:val="00EA4FF9"/>
    <w:rsid w:val="00EA5086"/>
    <w:rsid w:val="00EA58EC"/>
    <w:rsid w:val="00EA6129"/>
    <w:rsid w:val="00EA68AF"/>
    <w:rsid w:val="00EA6E0E"/>
    <w:rsid w:val="00EA7083"/>
    <w:rsid w:val="00EA7426"/>
    <w:rsid w:val="00EA7FB4"/>
    <w:rsid w:val="00EB00F9"/>
    <w:rsid w:val="00EB0688"/>
    <w:rsid w:val="00EB0B54"/>
    <w:rsid w:val="00EB0F1A"/>
    <w:rsid w:val="00EB287F"/>
    <w:rsid w:val="00EB2B95"/>
    <w:rsid w:val="00EB2C7D"/>
    <w:rsid w:val="00EB32F8"/>
    <w:rsid w:val="00EB4870"/>
    <w:rsid w:val="00EB5011"/>
    <w:rsid w:val="00EB54D4"/>
    <w:rsid w:val="00EB5ACC"/>
    <w:rsid w:val="00EB717E"/>
    <w:rsid w:val="00EB72DE"/>
    <w:rsid w:val="00EB74B8"/>
    <w:rsid w:val="00EB789F"/>
    <w:rsid w:val="00EB79E8"/>
    <w:rsid w:val="00EC08F2"/>
    <w:rsid w:val="00EC0920"/>
    <w:rsid w:val="00EC1094"/>
    <w:rsid w:val="00EC12D4"/>
    <w:rsid w:val="00EC1BA0"/>
    <w:rsid w:val="00EC1DB2"/>
    <w:rsid w:val="00EC27A2"/>
    <w:rsid w:val="00EC32A8"/>
    <w:rsid w:val="00EC3772"/>
    <w:rsid w:val="00EC3A78"/>
    <w:rsid w:val="00EC42E9"/>
    <w:rsid w:val="00EC45A6"/>
    <w:rsid w:val="00EC6403"/>
    <w:rsid w:val="00EC65A4"/>
    <w:rsid w:val="00EC6C91"/>
    <w:rsid w:val="00EC70D7"/>
    <w:rsid w:val="00EC7FD6"/>
    <w:rsid w:val="00ED0103"/>
    <w:rsid w:val="00ED0B9D"/>
    <w:rsid w:val="00ED13B1"/>
    <w:rsid w:val="00ED1729"/>
    <w:rsid w:val="00ED1C3F"/>
    <w:rsid w:val="00ED1CD6"/>
    <w:rsid w:val="00ED20F0"/>
    <w:rsid w:val="00ED269E"/>
    <w:rsid w:val="00ED29FF"/>
    <w:rsid w:val="00ED2C93"/>
    <w:rsid w:val="00ED33D6"/>
    <w:rsid w:val="00ED3495"/>
    <w:rsid w:val="00ED3D2C"/>
    <w:rsid w:val="00ED3F71"/>
    <w:rsid w:val="00ED3FC5"/>
    <w:rsid w:val="00ED460D"/>
    <w:rsid w:val="00ED4B0A"/>
    <w:rsid w:val="00ED5095"/>
    <w:rsid w:val="00ED5183"/>
    <w:rsid w:val="00ED5D57"/>
    <w:rsid w:val="00ED71DB"/>
    <w:rsid w:val="00ED7764"/>
    <w:rsid w:val="00ED79AA"/>
    <w:rsid w:val="00ED7B58"/>
    <w:rsid w:val="00EE01CA"/>
    <w:rsid w:val="00EE049D"/>
    <w:rsid w:val="00EE19F5"/>
    <w:rsid w:val="00EE209E"/>
    <w:rsid w:val="00EE2A21"/>
    <w:rsid w:val="00EE2F02"/>
    <w:rsid w:val="00EE3B91"/>
    <w:rsid w:val="00EE3D46"/>
    <w:rsid w:val="00EE3FE1"/>
    <w:rsid w:val="00EE43B8"/>
    <w:rsid w:val="00EE493D"/>
    <w:rsid w:val="00EE4E79"/>
    <w:rsid w:val="00EE4EF7"/>
    <w:rsid w:val="00EE50CD"/>
    <w:rsid w:val="00EE53DF"/>
    <w:rsid w:val="00EE5FBB"/>
    <w:rsid w:val="00EE6AB7"/>
    <w:rsid w:val="00EE7547"/>
    <w:rsid w:val="00EE7551"/>
    <w:rsid w:val="00EE75E1"/>
    <w:rsid w:val="00EE7B9C"/>
    <w:rsid w:val="00EF034E"/>
    <w:rsid w:val="00EF1385"/>
    <w:rsid w:val="00EF1AFC"/>
    <w:rsid w:val="00EF2B4D"/>
    <w:rsid w:val="00EF2D7A"/>
    <w:rsid w:val="00EF32E2"/>
    <w:rsid w:val="00EF4140"/>
    <w:rsid w:val="00EF4B3C"/>
    <w:rsid w:val="00EF5271"/>
    <w:rsid w:val="00EF5642"/>
    <w:rsid w:val="00EF57D6"/>
    <w:rsid w:val="00EF5871"/>
    <w:rsid w:val="00EF5A82"/>
    <w:rsid w:val="00EF5B1B"/>
    <w:rsid w:val="00EF690A"/>
    <w:rsid w:val="00EF6F4D"/>
    <w:rsid w:val="00EF700F"/>
    <w:rsid w:val="00EF73AF"/>
    <w:rsid w:val="00EF7C23"/>
    <w:rsid w:val="00EF7E79"/>
    <w:rsid w:val="00F00CD9"/>
    <w:rsid w:val="00F00FA6"/>
    <w:rsid w:val="00F01122"/>
    <w:rsid w:val="00F02D3B"/>
    <w:rsid w:val="00F02E13"/>
    <w:rsid w:val="00F034C1"/>
    <w:rsid w:val="00F03B58"/>
    <w:rsid w:val="00F0558B"/>
    <w:rsid w:val="00F0567A"/>
    <w:rsid w:val="00F06259"/>
    <w:rsid w:val="00F06460"/>
    <w:rsid w:val="00F064B9"/>
    <w:rsid w:val="00F06587"/>
    <w:rsid w:val="00F06F32"/>
    <w:rsid w:val="00F0741F"/>
    <w:rsid w:val="00F10121"/>
    <w:rsid w:val="00F10796"/>
    <w:rsid w:val="00F108EC"/>
    <w:rsid w:val="00F109C9"/>
    <w:rsid w:val="00F10AEF"/>
    <w:rsid w:val="00F11724"/>
    <w:rsid w:val="00F12739"/>
    <w:rsid w:val="00F12AC8"/>
    <w:rsid w:val="00F12AE2"/>
    <w:rsid w:val="00F132AE"/>
    <w:rsid w:val="00F134FD"/>
    <w:rsid w:val="00F13931"/>
    <w:rsid w:val="00F1412D"/>
    <w:rsid w:val="00F145E2"/>
    <w:rsid w:val="00F147BF"/>
    <w:rsid w:val="00F14982"/>
    <w:rsid w:val="00F14BC6"/>
    <w:rsid w:val="00F14BD4"/>
    <w:rsid w:val="00F1520F"/>
    <w:rsid w:val="00F153C7"/>
    <w:rsid w:val="00F1644B"/>
    <w:rsid w:val="00F1646B"/>
    <w:rsid w:val="00F167A1"/>
    <w:rsid w:val="00F170B5"/>
    <w:rsid w:val="00F1764A"/>
    <w:rsid w:val="00F17903"/>
    <w:rsid w:val="00F210F6"/>
    <w:rsid w:val="00F211B7"/>
    <w:rsid w:val="00F21549"/>
    <w:rsid w:val="00F2200B"/>
    <w:rsid w:val="00F220FE"/>
    <w:rsid w:val="00F22E07"/>
    <w:rsid w:val="00F237BF"/>
    <w:rsid w:val="00F238A1"/>
    <w:rsid w:val="00F23F9E"/>
    <w:rsid w:val="00F24CC6"/>
    <w:rsid w:val="00F24EBB"/>
    <w:rsid w:val="00F250BF"/>
    <w:rsid w:val="00F2513B"/>
    <w:rsid w:val="00F25251"/>
    <w:rsid w:val="00F2575C"/>
    <w:rsid w:val="00F2583E"/>
    <w:rsid w:val="00F25F6F"/>
    <w:rsid w:val="00F2687D"/>
    <w:rsid w:val="00F26E0A"/>
    <w:rsid w:val="00F26ED1"/>
    <w:rsid w:val="00F26F29"/>
    <w:rsid w:val="00F27539"/>
    <w:rsid w:val="00F27DFB"/>
    <w:rsid w:val="00F27E4D"/>
    <w:rsid w:val="00F30B59"/>
    <w:rsid w:val="00F31034"/>
    <w:rsid w:val="00F31355"/>
    <w:rsid w:val="00F317E5"/>
    <w:rsid w:val="00F320C6"/>
    <w:rsid w:val="00F32E8C"/>
    <w:rsid w:val="00F33BC9"/>
    <w:rsid w:val="00F341D9"/>
    <w:rsid w:val="00F34DFE"/>
    <w:rsid w:val="00F34EB4"/>
    <w:rsid w:val="00F35CB5"/>
    <w:rsid w:val="00F3647B"/>
    <w:rsid w:val="00F36E06"/>
    <w:rsid w:val="00F3783A"/>
    <w:rsid w:val="00F379E9"/>
    <w:rsid w:val="00F40317"/>
    <w:rsid w:val="00F404D9"/>
    <w:rsid w:val="00F40C25"/>
    <w:rsid w:val="00F40E08"/>
    <w:rsid w:val="00F4106D"/>
    <w:rsid w:val="00F413BE"/>
    <w:rsid w:val="00F41BDA"/>
    <w:rsid w:val="00F41EC0"/>
    <w:rsid w:val="00F41F21"/>
    <w:rsid w:val="00F42BE9"/>
    <w:rsid w:val="00F43AB1"/>
    <w:rsid w:val="00F43E83"/>
    <w:rsid w:val="00F43EE0"/>
    <w:rsid w:val="00F4486B"/>
    <w:rsid w:val="00F450A7"/>
    <w:rsid w:val="00F45DB3"/>
    <w:rsid w:val="00F4609F"/>
    <w:rsid w:val="00F468AC"/>
    <w:rsid w:val="00F46926"/>
    <w:rsid w:val="00F46B8A"/>
    <w:rsid w:val="00F46B8F"/>
    <w:rsid w:val="00F46D9C"/>
    <w:rsid w:val="00F47364"/>
    <w:rsid w:val="00F47D11"/>
    <w:rsid w:val="00F50781"/>
    <w:rsid w:val="00F51071"/>
    <w:rsid w:val="00F512F8"/>
    <w:rsid w:val="00F51B5F"/>
    <w:rsid w:val="00F523DB"/>
    <w:rsid w:val="00F52513"/>
    <w:rsid w:val="00F525A0"/>
    <w:rsid w:val="00F526AA"/>
    <w:rsid w:val="00F52AA7"/>
    <w:rsid w:val="00F52FFA"/>
    <w:rsid w:val="00F534CA"/>
    <w:rsid w:val="00F55701"/>
    <w:rsid w:val="00F558EE"/>
    <w:rsid w:val="00F55F3C"/>
    <w:rsid w:val="00F564DE"/>
    <w:rsid w:val="00F57313"/>
    <w:rsid w:val="00F57884"/>
    <w:rsid w:val="00F6120A"/>
    <w:rsid w:val="00F621F8"/>
    <w:rsid w:val="00F629E3"/>
    <w:rsid w:val="00F62E61"/>
    <w:rsid w:val="00F63EFA"/>
    <w:rsid w:val="00F642E2"/>
    <w:rsid w:val="00F6441C"/>
    <w:rsid w:val="00F64899"/>
    <w:rsid w:val="00F64AEE"/>
    <w:rsid w:val="00F64B4F"/>
    <w:rsid w:val="00F64BBB"/>
    <w:rsid w:val="00F65638"/>
    <w:rsid w:val="00F668B8"/>
    <w:rsid w:val="00F6745B"/>
    <w:rsid w:val="00F675C5"/>
    <w:rsid w:val="00F67CE0"/>
    <w:rsid w:val="00F702A5"/>
    <w:rsid w:val="00F705E5"/>
    <w:rsid w:val="00F70922"/>
    <w:rsid w:val="00F70C0F"/>
    <w:rsid w:val="00F71D1F"/>
    <w:rsid w:val="00F721D9"/>
    <w:rsid w:val="00F72B63"/>
    <w:rsid w:val="00F73421"/>
    <w:rsid w:val="00F735B0"/>
    <w:rsid w:val="00F74171"/>
    <w:rsid w:val="00F74718"/>
    <w:rsid w:val="00F754C2"/>
    <w:rsid w:val="00F7617E"/>
    <w:rsid w:val="00F76653"/>
    <w:rsid w:val="00F772B6"/>
    <w:rsid w:val="00F77BA3"/>
    <w:rsid w:val="00F805FA"/>
    <w:rsid w:val="00F81913"/>
    <w:rsid w:val="00F82DD5"/>
    <w:rsid w:val="00F831E4"/>
    <w:rsid w:val="00F83325"/>
    <w:rsid w:val="00F83F0F"/>
    <w:rsid w:val="00F84040"/>
    <w:rsid w:val="00F843DB"/>
    <w:rsid w:val="00F844DA"/>
    <w:rsid w:val="00F85385"/>
    <w:rsid w:val="00F858BB"/>
    <w:rsid w:val="00F858EB"/>
    <w:rsid w:val="00F85969"/>
    <w:rsid w:val="00F85DC2"/>
    <w:rsid w:val="00F85F5B"/>
    <w:rsid w:val="00F860A9"/>
    <w:rsid w:val="00F8710A"/>
    <w:rsid w:val="00F8723C"/>
    <w:rsid w:val="00F90B34"/>
    <w:rsid w:val="00F9108B"/>
    <w:rsid w:val="00F91263"/>
    <w:rsid w:val="00F91932"/>
    <w:rsid w:val="00F91C51"/>
    <w:rsid w:val="00F92F60"/>
    <w:rsid w:val="00F931A6"/>
    <w:rsid w:val="00F931BF"/>
    <w:rsid w:val="00F9352A"/>
    <w:rsid w:val="00F93898"/>
    <w:rsid w:val="00F94937"/>
    <w:rsid w:val="00F94953"/>
    <w:rsid w:val="00F966BB"/>
    <w:rsid w:val="00F9687D"/>
    <w:rsid w:val="00F96B9C"/>
    <w:rsid w:val="00F97731"/>
    <w:rsid w:val="00FA0467"/>
    <w:rsid w:val="00FA07FD"/>
    <w:rsid w:val="00FA0C3B"/>
    <w:rsid w:val="00FA1214"/>
    <w:rsid w:val="00FA1FE3"/>
    <w:rsid w:val="00FA28FF"/>
    <w:rsid w:val="00FA2D59"/>
    <w:rsid w:val="00FA39EC"/>
    <w:rsid w:val="00FA3B4F"/>
    <w:rsid w:val="00FA53E2"/>
    <w:rsid w:val="00FA595B"/>
    <w:rsid w:val="00FA5BB0"/>
    <w:rsid w:val="00FA61D3"/>
    <w:rsid w:val="00FA7D28"/>
    <w:rsid w:val="00FA7D2F"/>
    <w:rsid w:val="00FA7ECA"/>
    <w:rsid w:val="00FB0711"/>
    <w:rsid w:val="00FB09F8"/>
    <w:rsid w:val="00FB0F41"/>
    <w:rsid w:val="00FB0F5A"/>
    <w:rsid w:val="00FB1199"/>
    <w:rsid w:val="00FB1A13"/>
    <w:rsid w:val="00FB1B70"/>
    <w:rsid w:val="00FB3534"/>
    <w:rsid w:val="00FB3662"/>
    <w:rsid w:val="00FB37BE"/>
    <w:rsid w:val="00FB42DE"/>
    <w:rsid w:val="00FB46D1"/>
    <w:rsid w:val="00FB53C0"/>
    <w:rsid w:val="00FB58F3"/>
    <w:rsid w:val="00FB5D15"/>
    <w:rsid w:val="00FB5FCA"/>
    <w:rsid w:val="00FB61F5"/>
    <w:rsid w:val="00FB6342"/>
    <w:rsid w:val="00FB6953"/>
    <w:rsid w:val="00FB6A04"/>
    <w:rsid w:val="00FB767C"/>
    <w:rsid w:val="00FB7B87"/>
    <w:rsid w:val="00FB7C26"/>
    <w:rsid w:val="00FC1896"/>
    <w:rsid w:val="00FC1B61"/>
    <w:rsid w:val="00FC1BC0"/>
    <w:rsid w:val="00FC1DAC"/>
    <w:rsid w:val="00FC1F31"/>
    <w:rsid w:val="00FC26C1"/>
    <w:rsid w:val="00FC2B81"/>
    <w:rsid w:val="00FC33D8"/>
    <w:rsid w:val="00FC3D52"/>
    <w:rsid w:val="00FC3E1D"/>
    <w:rsid w:val="00FC4E0E"/>
    <w:rsid w:val="00FC5F8E"/>
    <w:rsid w:val="00FC6693"/>
    <w:rsid w:val="00FC682D"/>
    <w:rsid w:val="00FC75BD"/>
    <w:rsid w:val="00FD0338"/>
    <w:rsid w:val="00FD0394"/>
    <w:rsid w:val="00FD0C5B"/>
    <w:rsid w:val="00FD1DFB"/>
    <w:rsid w:val="00FD202D"/>
    <w:rsid w:val="00FD2AA9"/>
    <w:rsid w:val="00FD394E"/>
    <w:rsid w:val="00FD39D8"/>
    <w:rsid w:val="00FD4335"/>
    <w:rsid w:val="00FD659C"/>
    <w:rsid w:val="00FD6C7B"/>
    <w:rsid w:val="00FD71EA"/>
    <w:rsid w:val="00FD769A"/>
    <w:rsid w:val="00FD78C7"/>
    <w:rsid w:val="00FE00BB"/>
    <w:rsid w:val="00FE00E6"/>
    <w:rsid w:val="00FE0629"/>
    <w:rsid w:val="00FE0679"/>
    <w:rsid w:val="00FE1597"/>
    <w:rsid w:val="00FE1769"/>
    <w:rsid w:val="00FE17BA"/>
    <w:rsid w:val="00FE2111"/>
    <w:rsid w:val="00FE2333"/>
    <w:rsid w:val="00FE25A4"/>
    <w:rsid w:val="00FE3DED"/>
    <w:rsid w:val="00FE3FEC"/>
    <w:rsid w:val="00FE4630"/>
    <w:rsid w:val="00FE4D50"/>
    <w:rsid w:val="00FE50A9"/>
    <w:rsid w:val="00FE5121"/>
    <w:rsid w:val="00FE5188"/>
    <w:rsid w:val="00FE5C32"/>
    <w:rsid w:val="00FE5E0F"/>
    <w:rsid w:val="00FE5ED5"/>
    <w:rsid w:val="00FE638C"/>
    <w:rsid w:val="00FE6635"/>
    <w:rsid w:val="00FE6C30"/>
    <w:rsid w:val="00FE7010"/>
    <w:rsid w:val="00FE7B98"/>
    <w:rsid w:val="00FE7E07"/>
    <w:rsid w:val="00FF003E"/>
    <w:rsid w:val="00FF024C"/>
    <w:rsid w:val="00FF049E"/>
    <w:rsid w:val="00FF0C45"/>
    <w:rsid w:val="00FF1226"/>
    <w:rsid w:val="00FF1FAB"/>
    <w:rsid w:val="00FF26F9"/>
    <w:rsid w:val="00FF2C2D"/>
    <w:rsid w:val="00FF4392"/>
    <w:rsid w:val="00FF442E"/>
    <w:rsid w:val="00FF59F7"/>
    <w:rsid w:val="00FF6CF1"/>
    <w:rsid w:val="00FF730A"/>
    <w:rsid w:val="00FF755E"/>
    <w:rsid w:val="0111445D"/>
    <w:rsid w:val="0127263C"/>
    <w:rsid w:val="01325645"/>
    <w:rsid w:val="013551C6"/>
    <w:rsid w:val="01363F96"/>
    <w:rsid w:val="013DB2BB"/>
    <w:rsid w:val="01412F91"/>
    <w:rsid w:val="016D2C63"/>
    <w:rsid w:val="0180F567"/>
    <w:rsid w:val="0183E497"/>
    <w:rsid w:val="0199D49E"/>
    <w:rsid w:val="01A2107F"/>
    <w:rsid w:val="01B8627A"/>
    <w:rsid w:val="01C62784"/>
    <w:rsid w:val="01CD3BF9"/>
    <w:rsid w:val="01D9B828"/>
    <w:rsid w:val="01E2B771"/>
    <w:rsid w:val="02021C97"/>
    <w:rsid w:val="022914B9"/>
    <w:rsid w:val="0234594A"/>
    <w:rsid w:val="0237C552"/>
    <w:rsid w:val="0260D4AF"/>
    <w:rsid w:val="0279E234"/>
    <w:rsid w:val="02A1569E"/>
    <w:rsid w:val="02E42071"/>
    <w:rsid w:val="02F1DD00"/>
    <w:rsid w:val="02F6E4FC"/>
    <w:rsid w:val="0323B934"/>
    <w:rsid w:val="033D4338"/>
    <w:rsid w:val="03419F29"/>
    <w:rsid w:val="034515B8"/>
    <w:rsid w:val="0362BFB0"/>
    <w:rsid w:val="036A5FAF"/>
    <w:rsid w:val="038AFE34"/>
    <w:rsid w:val="03BC196F"/>
    <w:rsid w:val="03C109CE"/>
    <w:rsid w:val="03C58F6D"/>
    <w:rsid w:val="03CD9478"/>
    <w:rsid w:val="03E451A9"/>
    <w:rsid w:val="03EE33B7"/>
    <w:rsid w:val="03FC3DB1"/>
    <w:rsid w:val="040117DD"/>
    <w:rsid w:val="04126453"/>
    <w:rsid w:val="041EC620"/>
    <w:rsid w:val="0434B894"/>
    <w:rsid w:val="045B6072"/>
    <w:rsid w:val="0468AA1C"/>
    <w:rsid w:val="046BDE98"/>
    <w:rsid w:val="04742476"/>
    <w:rsid w:val="04771C73"/>
    <w:rsid w:val="047F91E7"/>
    <w:rsid w:val="049389D1"/>
    <w:rsid w:val="049EE838"/>
    <w:rsid w:val="04B3D361"/>
    <w:rsid w:val="04C29ABA"/>
    <w:rsid w:val="04CADC53"/>
    <w:rsid w:val="04DBCCAA"/>
    <w:rsid w:val="04E2B037"/>
    <w:rsid w:val="04F6A630"/>
    <w:rsid w:val="04FD3E9C"/>
    <w:rsid w:val="0531630B"/>
    <w:rsid w:val="056A8F19"/>
    <w:rsid w:val="0572E7B0"/>
    <w:rsid w:val="0580BE8B"/>
    <w:rsid w:val="0591A6E9"/>
    <w:rsid w:val="0593491E"/>
    <w:rsid w:val="05B3FA80"/>
    <w:rsid w:val="05C30E44"/>
    <w:rsid w:val="05C9C130"/>
    <w:rsid w:val="05CB688F"/>
    <w:rsid w:val="05E26FF3"/>
    <w:rsid w:val="05E45AC0"/>
    <w:rsid w:val="05F256A7"/>
    <w:rsid w:val="05FD6759"/>
    <w:rsid w:val="06125CC5"/>
    <w:rsid w:val="0614F910"/>
    <w:rsid w:val="06185BF7"/>
    <w:rsid w:val="06195FCD"/>
    <w:rsid w:val="064FF8B1"/>
    <w:rsid w:val="0652B75C"/>
    <w:rsid w:val="06CE8236"/>
    <w:rsid w:val="06D6ED60"/>
    <w:rsid w:val="06E777F0"/>
    <w:rsid w:val="06EAB38D"/>
    <w:rsid w:val="0703ED62"/>
    <w:rsid w:val="07041858"/>
    <w:rsid w:val="071F3E76"/>
    <w:rsid w:val="07289310"/>
    <w:rsid w:val="074FAEF1"/>
    <w:rsid w:val="07562D2E"/>
    <w:rsid w:val="077B3A0C"/>
    <w:rsid w:val="078D4268"/>
    <w:rsid w:val="079C0F73"/>
    <w:rsid w:val="07B50F95"/>
    <w:rsid w:val="07BC25AC"/>
    <w:rsid w:val="07C793E7"/>
    <w:rsid w:val="07C9F27B"/>
    <w:rsid w:val="07F34EFD"/>
    <w:rsid w:val="07F4B17B"/>
    <w:rsid w:val="08095F48"/>
    <w:rsid w:val="080D1E62"/>
    <w:rsid w:val="0815F286"/>
    <w:rsid w:val="081C4ED5"/>
    <w:rsid w:val="0832871E"/>
    <w:rsid w:val="083A454A"/>
    <w:rsid w:val="085AC205"/>
    <w:rsid w:val="087D3A9E"/>
    <w:rsid w:val="0884E896"/>
    <w:rsid w:val="08885FB0"/>
    <w:rsid w:val="088E15B1"/>
    <w:rsid w:val="08C3D6C3"/>
    <w:rsid w:val="08E53D83"/>
    <w:rsid w:val="08E8CC98"/>
    <w:rsid w:val="08EA8F53"/>
    <w:rsid w:val="08EB85EA"/>
    <w:rsid w:val="09127562"/>
    <w:rsid w:val="091313B4"/>
    <w:rsid w:val="09197B97"/>
    <w:rsid w:val="091F98B0"/>
    <w:rsid w:val="0922DFDA"/>
    <w:rsid w:val="09273B4E"/>
    <w:rsid w:val="09302DE6"/>
    <w:rsid w:val="09418B25"/>
    <w:rsid w:val="094EFCBE"/>
    <w:rsid w:val="096C59DD"/>
    <w:rsid w:val="098A2B1A"/>
    <w:rsid w:val="09977DFB"/>
    <w:rsid w:val="09A93DDC"/>
    <w:rsid w:val="09CCB237"/>
    <w:rsid w:val="09EEFD69"/>
    <w:rsid w:val="0A07C6B3"/>
    <w:rsid w:val="0A21F0DF"/>
    <w:rsid w:val="0A2F5C63"/>
    <w:rsid w:val="0A3DE894"/>
    <w:rsid w:val="0A3E8A9A"/>
    <w:rsid w:val="0A45F177"/>
    <w:rsid w:val="0A66EEC6"/>
    <w:rsid w:val="0A8BB725"/>
    <w:rsid w:val="0AA2D1E2"/>
    <w:rsid w:val="0AA3598E"/>
    <w:rsid w:val="0AA692A7"/>
    <w:rsid w:val="0AC8C7A0"/>
    <w:rsid w:val="0AC8DE77"/>
    <w:rsid w:val="0AD76BC4"/>
    <w:rsid w:val="0AECF871"/>
    <w:rsid w:val="0AFCEEE5"/>
    <w:rsid w:val="0AFFCB71"/>
    <w:rsid w:val="0B1F9FBB"/>
    <w:rsid w:val="0B222680"/>
    <w:rsid w:val="0B388596"/>
    <w:rsid w:val="0B421DD0"/>
    <w:rsid w:val="0B68828C"/>
    <w:rsid w:val="0B89BDE6"/>
    <w:rsid w:val="0BA4697F"/>
    <w:rsid w:val="0BBDE7A7"/>
    <w:rsid w:val="0BBE8E33"/>
    <w:rsid w:val="0BC30358"/>
    <w:rsid w:val="0BC88362"/>
    <w:rsid w:val="0BC9CED4"/>
    <w:rsid w:val="0BCF675D"/>
    <w:rsid w:val="0BE31975"/>
    <w:rsid w:val="0BF1CBFC"/>
    <w:rsid w:val="0C1C7261"/>
    <w:rsid w:val="0C5A4CBF"/>
    <w:rsid w:val="0C5C903E"/>
    <w:rsid w:val="0C79ACB6"/>
    <w:rsid w:val="0C8CB28B"/>
    <w:rsid w:val="0C98A0BD"/>
    <w:rsid w:val="0C99D81F"/>
    <w:rsid w:val="0CEB52AF"/>
    <w:rsid w:val="0CED5014"/>
    <w:rsid w:val="0CF0896C"/>
    <w:rsid w:val="0CF42C55"/>
    <w:rsid w:val="0D10C46F"/>
    <w:rsid w:val="0D387BAC"/>
    <w:rsid w:val="0D4BEC0C"/>
    <w:rsid w:val="0D535856"/>
    <w:rsid w:val="0D58A5B6"/>
    <w:rsid w:val="0D61A850"/>
    <w:rsid w:val="0D8532A6"/>
    <w:rsid w:val="0D9EF0CD"/>
    <w:rsid w:val="0DAD71E0"/>
    <w:rsid w:val="0DCBF591"/>
    <w:rsid w:val="0DD7F85A"/>
    <w:rsid w:val="0DDAFFF5"/>
    <w:rsid w:val="0DE75AC5"/>
    <w:rsid w:val="0E0951D3"/>
    <w:rsid w:val="0E0B5995"/>
    <w:rsid w:val="0E0C59CE"/>
    <w:rsid w:val="0E1916D6"/>
    <w:rsid w:val="0E5094FD"/>
    <w:rsid w:val="0E5B8683"/>
    <w:rsid w:val="0E5F2F49"/>
    <w:rsid w:val="0E6790C6"/>
    <w:rsid w:val="0E679766"/>
    <w:rsid w:val="0E7139BD"/>
    <w:rsid w:val="0E83B063"/>
    <w:rsid w:val="0EA68DFD"/>
    <w:rsid w:val="0ECD5B31"/>
    <w:rsid w:val="0EF290E2"/>
    <w:rsid w:val="0F08D674"/>
    <w:rsid w:val="0F0C348F"/>
    <w:rsid w:val="0F0F2A3D"/>
    <w:rsid w:val="0F164400"/>
    <w:rsid w:val="0F1CF4B3"/>
    <w:rsid w:val="0F2F03EF"/>
    <w:rsid w:val="0F3197C0"/>
    <w:rsid w:val="0F34A518"/>
    <w:rsid w:val="0F623952"/>
    <w:rsid w:val="0F645993"/>
    <w:rsid w:val="0F6C4198"/>
    <w:rsid w:val="0F73F87C"/>
    <w:rsid w:val="0F760287"/>
    <w:rsid w:val="0FBA6EB3"/>
    <w:rsid w:val="0FC6C63F"/>
    <w:rsid w:val="0FC7DB70"/>
    <w:rsid w:val="0FCEF0D6"/>
    <w:rsid w:val="0FD0FDFB"/>
    <w:rsid w:val="0FD6F864"/>
    <w:rsid w:val="0FE73B98"/>
    <w:rsid w:val="0FF13F4C"/>
    <w:rsid w:val="100178E3"/>
    <w:rsid w:val="100A5AD7"/>
    <w:rsid w:val="100F73CE"/>
    <w:rsid w:val="1018A413"/>
    <w:rsid w:val="101F3792"/>
    <w:rsid w:val="102FF5C0"/>
    <w:rsid w:val="103419A7"/>
    <w:rsid w:val="1046EF44"/>
    <w:rsid w:val="10491396"/>
    <w:rsid w:val="104D8CFB"/>
    <w:rsid w:val="104DA991"/>
    <w:rsid w:val="105475B4"/>
    <w:rsid w:val="106C19E7"/>
    <w:rsid w:val="106EF822"/>
    <w:rsid w:val="10731D8C"/>
    <w:rsid w:val="10A11C50"/>
    <w:rsid w:val="10B137E7"/>
    <w:rsid w:val="10C05A86"/>
    <w:rsid w:val="10C171CF"/>
    <w:rsid w:val="10E7D14E"/>
    <w:rsid w:val="1115C13A"/>
    <w:rsid w:val="11179B9D"/>
    <w:rsid w:val="1128C890"/>
    <w:rsid w:val="1130E108"/>
    <w:rsid w:val="113C15E2"/>
    <w:rsid w:val="117A2616"/>
    <w:rsid w:val="1193C404"/>
    <w:rsid w:val="11C9E772"/>
    <w:rsid w:val="11E958B1"/>
    <w:rsid w:val="11FC06FC"/>
    <w:rsid w:val="1200FDBD"/>
    <w:rsid w:val="1202E9DD"/>
    <w:rsid w:val="120D637D"/>
    <w:rsid w:val="1215875F"/>
    <w:rsid w:val="121C3B8D"/>
    <w:rsid w:val="122AB53A"/>
    <w:rsid w:val="123626F9"/>
    <w:rsid w:val="124FD567"/>
    <w:rsid w:val="125FF35C"/>
    <w:rsid w:val="12794494"/>
    <w:rsid w:val="1280D1AB"/>
    <w:rsid w:val="12840E5A"/>
    <w:rsid w:val="1285BFDB"/>
    <w:rsid w:val="12956AB2"/>
    <w:rsid w:val="129CD305"/>
    <w:rsid w:val="12A4FF7B"/>
    <w:rsid w:val="12AD8731"/>
    <w:rsid w:val="12BCFC5A"/>
    <w:rsid w:val="12CA1993"/>
    <w:rsid w:val="12F89FA8"/>
    <w:rsid w:val="131D25B7"/>
    <w:rsid w:val="132EAE1C"/>
    <w:rsid w:val="132F5D7B"/>
    <w:rsid w:val="13670A27"/>
    <w:rsid w:val="13C2C1B1"/>
    <w:rsid w:val="13FADDE4"/>
    <w:rsid w:val="1403DFC8"/>
    <w:rsid w:val="1404B642"/>
    <w:rsid w:val="1419043E"/>
    <w:rsid w:val="141C8405"/>
    <w:rsid w:val="142AEC85"/>
    <w:rsid w:val="1438D6E8"/>
    <w:rsid w:val="143FD4E2"/>
    <w:rsid w:val="144B80C8"/>
    <w:rsid w:val="145953D9"/>
    <w:rsid w:val="14599AA8"/>
    <w:rsid w:val="145FD34D"/>
    <w:rsid w:val="1460E868"/>
    <w:rsid w:val="148961C5"/>
    <w:rsid w:val="148D88A0"/>
    <w:rsid w:val="14C7D60C"/>
    <w:rsid w:val="14CAF08B"/>
    <w:rsid w:val="14D20024"/>
    <w:rsid w:val="14D6A779"/>
    <w:rsid w:val="14D70D80"/>
    <w:rsid w:val="14DC3665"/>
    <w:rsid w:val="14DC368F"/>
    <w:rsid w:val="14F811DC"/>
    <w:rsid w:val="14F87618"/>
    <w:rsid w:val="15020ACE"/>
    <w:rsid w:val="15020B8E"/>
    <w:rsid w:val="1502DA88"/>
    <w:rsid w:val="153EE982"/>
    <w:rsid w:val="155B6516"/>
    <w:rsid w:val="1561D9C7"/>
    <w:rsid w:val="1564E3FF"/>
    <w:rsid w:val="156872B7"/>
    <w:rsid w:val="15A72950"/>
    <w:rsid w:val="15AD9C98"/>
    <w:rsid w:val="15B4AC9D"/>
    <w:rsid w:val="15B62942"/>
    <w:rsid w:val="15B711E7"/>
    <w:rsid w:val="15B7E027"/>
    <w:rsid w:val="15D9B5C1"/>
    <w:rsid w:val="15E50A85"/>
    <w:rsid w:val="15E83A85"/>
    <w:rsid w:val="15FF2D3B"/>
    <w:rsid w:val="160AB9C1"/>
    <w:rsid w:val="160FD2B1"/>
    <w:rsid w:val="16110A3B"/>
    <w:rsid w:val="16141839"/>
    <w:rsid w:val="162FD0A4"/>
    <w:rsid w:val="1631CEBA"/>
    <w:rsid w:val="164B66FD"/>
    <w:rsid w:val="165048BE"/>
    <w:rsid w:val="1655A71B"/>
    <w:rsid w:val="165F3B22"/>
    <w:rsid w:val="16646E9B"/>
    <w:rsid w:val="168E773C"/>
    <w:rsid w:val="16968DF0"/>
    <w:rsid w:val="169EAAE9"/>
    <w:rsid w:val="16B11B16"/>
    <w:rsid w:val="16BA22D3"/>
    <w:rsid w:val="16C0A2BB"/>
    <w:rsid w:val="16DDF1B2"/>
    <w:rsid w:val="16E429AA"/>
    <w:rsid w:val="16ED8311"/>
    <w:rsid w:val="17116AE6"/>
    <w:rsid w:val="17299CD1"/>
    <w:rsid w:val="174DE1E8"/>
    <w:rsid w:val="176C5207"/>
    <w:rsid w:val="177091D8"/>
    <w:rsid w:val="1777B6B8"/>
    <w:rsid w:val="177E3C89"/>
    <w:rsid w:val="177FCCA4"/>
    <w:rsid w:val="1781134D"/>
    <w:rsid w:val="1789D049"/>
    <w:rsid w:val="178C0E93"/>
    <w:rsid w:val="178D4DC6"/>
    <w:rsid w:val="179FD2A5"/>
    <w:rsid w:val="17B157DF"/>
    <w:rsid w:val="17B922BA"/>
    <w:rsid w:val="17C40058"/>
    <w:rsid w:val="17E47E9E"/>
    <w:rsid w:val="17F72865"/>
    <w:rsid w:val="180E483B"/>
    <w:rsid w:val="18106E9D"/>
    <w:rsid w:val="18121054"/>
    <w:rsid w:val="18142376"/>
    <w:rsid w:val="1837FAAE"/>
    <w:rsid w:val="183AE833"/>
    <w:rsid w:val="185825A5"/>
    <w:rsid w:val="187ABC10"/>
    <w:rsid w:val="187B26AB"/>
    <w:rsid w:val="1893609F"/>
    <w:rsid w:val="1899E8EB"/>
    <w:rsid w:val="189B1CB9"/>
    <w:rsid w:val="18A93EB6"/>
    <w:rsid w:val="18C371FC"/>
    <w:rsid w:val="18E34CAE"/>
    <w:rsid w:val="18EFEF78"/>
    <w:rsid w:val="190A9813"/>
    <w:rsid w:val="1912C791"/>
    <w:rsid w:val="191C3656"/>
    <w:rsid w:val="1947AEC5"/>
    <w:rsid w:val="19527706"/>
    <w:rsid w:val="1956CD01"/>
    <w:rsid w:val="195EFE20"/>
    <w:rsid w:val="19825052"/>
    <w:rsid w:val="19853951"/>
    <w:rsid w:val="19A78BFB"/>
    <w:rsid w:val="19B47A02"/>
    <w:rsid w:val="19C35DA5"/>
    <w:rsid w:val="19D1DCD4"/>
    <w:rsid w:val="19D54A84"/>
    <w:rsid w:val="19D6BCA7"/>
    <w:rsid w:val="19DB93A2"/>
    <w:rsid w:val="19E229AD"/>
    <w:rsid w:val="19F40022"/>
    <w:rsid w:val="19F7DD4F"/>
    <w:rsid w:val="1A336657"/>
    <w:rsid w:val="1A369996"/>
    <w:rsid w:val="1A53F191"/>
    <w:rsid w:val="1A552EBF"/>
    <w:rsid w:val="1A583C8C"/>
    <w:rsid w:val="1A83F357"/>
    <w:rsid w:val="1A840B16"/>
    <w:rsid w:val="1A874FC6"/>
    <w:rsid w:val="1AA2D762"/>
    <w:rsid w:val="1AA8AEBE"/>
    <w:rsid w:val="1AB106FA"/>
    <w:rsid w:val="1ABE0680"/>
    <w:rsid w:val="1AC3661F"/>
    <w:rsid w:val="1AC560AB"/>
    <w:rsid w:val="1AD1DDD0"/>
    <w:rsid w:val="1AD26FDA"/>
    <w:rsid w:val="1ADAF48F"/>
    <w:rsid w:val="1AFACB79"/>
    <w:rsid w:val="1AFB6CD6"/>
    <w:rsid w:val="1B1DBD62"/>
    <w:rsid w:val="1B2CD0B8"/>
    <w:rsid w:val="1B418847"/>
    <w:rsid w:val="1B484F40"/>
    <w:rsid w:val="1B489F00"/>
    <w:rsid w:val="1B7441C6"/>
    <w:rsid w:val="1B81A300"/>
    <w:rsid w:val="1B9DEBE6"/>
    <w:rsid w:val="1BB393BB"/>
    <w:rsid w:val="1BC35662"/>
    <w:rsid w:val="1BCDAE0E"/>
    <w:rsid w:val="1BDD38C0"/>
    <w:rsid w:val="1BE57CD6"/>
    <w:rsid w:val="1C003C9F"/>
    <w:rsid w:val="1C038B8D"/>
    <w:rsid w:val="1C079DC5"/>
    <w:rsid w:val="1C10DDAC"/>
    <w:rsid w:val="1C1E54CC"/>
    <w:rsid w:val="1C2A41D0"/>
    <w:rsid w:val="1C3EDB41"/>
    <w:rsid w:val="1C4B9902"/>
    <w:rsid w:val="1C5BD878"/>
    <w:rsid w:val="1C82EEEB"/>
    <w:rsid w:val="1C831383"/>
    <w:rsid w:val="1C913C43"/>
    <w:rsid w:val="1C95BAB3"/>
    <w:rsid w:val="1C9632E8"/>
    <w:rsid w:val="1CD292F7"/>
    <w:rsid w:val="1CDF090E"/>
    <w:rsid w:val="1D095AC6"/>
    <w:rsid w:val="1D5DAED0"/>
    <w:rsid w:val="1D71554A"/>
    <w:rsid w:val="1D8FBC33"/>
    <w:rsid w:val="1D919264"/>
    <w:rsid w:val="1D98D3FE"/>
    <w:rsid w:val="1DACEF82"/>
    <w:rsid w:val="1DAFC48B"/>
    <w:rsid w:val="1DB93340"/>
    <w:rsid w:val="1DCBEB98"/>
    <w:rsid w:val="1DD4D46E"/>
    <w:rsid w:val="1DD4D775"/>
    <w:rsid w:val="1DDB7F82"/>
    <w:rsid w:val="1DDE262D"/>
    <w:rsid w:val="1DDF32AA"/>
    <w:rsid w:val="1DF2B440"/>
    <w:rsid w:val="1E033E8C"/>
    <w:rsid w:val="1E1126A0"/>
    <w:rsid w:val="1E1A8B1E"/>
    <w:rsid w:val="1E1E3AE2"/>
    <w:rsid w:val="1E3E0641"/>
    <w:rsid w:val="1E42C5EB"/>
    <w:rsid w:val="1E4310CA"/>
    <w:rsid w:val="1E43D917"/>
    <w:rsid w:val="1E58C68D"/>
    <w:rsid w:val="1E623629"/>
    <w:rsid w:val="1E654068"/>
    <w:rsid w:val="1E67305D"/>
    <w:rsid w:val="1E6B8F0D"/>
    <w:rsid w:val="1E7D4099"/>
    <w:rsid w:val="1E87F35F"/>
    <w:rsid w:val="1E915869"/>
    <w:rsid w:val="1EAB9403"/>
    <w:rsid w:val="1EB302CC"/>
    <w:rsid w:val="1EB97863"/>
    <w:rsid w:val="1EF687EA"/>
    <w:rsid w:val="1F026A6C"/>
    <w:rsid w:val="1F0E441B"/>
    <w:rsid w:val="1F1B7686"/>
    <w:rsid w:val="1F475A78"/>
    <w:rsid w:val="1F5E705B"/>
    <w:rsid w:val="1F849C1B"/>
    <w:rsid w:val="1F8FCD2A"/>
    <w:rsid w:val="1FB90E10"/>
    <w:rsid w:val="1FCFF1E5"/>
    <w:rsid w:val="1FF6AACB"/>
    <w:rsid w:val="20032332"/>
    <w:rsid w:val="2020EFD6"/>
    <w:rsid w:val="202A4BD1"/>
    <w:rsid w:val="2037B8B6"/>
    <w:rsid w:val="203B5AA1"/>
    <w:rsid w:val="203E70E2"/>
    <w:rsid w:val="2064EF6A"/>
    <w:rsid w:val="20877EBF"/>
    <w:rsid w:val="209376ED"/>
    <w:rsid w:val="20A221E9"/>
    <w:rsid w:val="20DAE4B8"/>
    <w:rsid w:val="20DC3888"/>
    <w:rsid w:val="20E0DCFB"/>
    <w:rsid w:val="20F40371"/>
    <w:rsid w:val="20FFC6D5"/>
    <w:rsid w:val="210EB76E"/>
    <w:rsid w:val="212A28AC"/>
    <w:rsid w:val="212DEF50"/>
    <w:rsid w:val="21408472"/>
    <w:rsid w:val="215F2CA6"/>
    <w:rsid w:val="21628456"/>
    <w:rsid w:val="2172CC1A"/>
    <w:rsid w:val="2199D6EB"/>
    <w:rsid w:val="219E6323"/>
    <w:rsid w:val="21D21F3D"/>
    <w:rsid w:val="21DB5993"/>
    <w:rsid w:val="2209E548"/>
    <w:rsid w:val="220C815F"/>
    <w:rsid w:val="2229C4B6"/>
    <w:rsid w:val="22435EF3"/>
    <w:rsid w:val="22614C13"/>
    <w:rsid w:val="227F0598"/>
    <w:rsid w:val="228166F9"/>
    <w:rsid w:val="228EFE14"/>
    <w:rsid w:val="22B3748D"/>
    <w:rsid w:val="22B9ACF4"/>
    <w:rsid w:val="22C1750F"/>
    <w:rsid w:val="22D169E9"/>
    <w:rsid w:val="22E53B98"/>
    <w:rsid w:val="22ED01EF"/>
    <w:rsid w:val="2300A8BD"/>
    <w:rsid w:val="2316CE86"/>
    <w:rsid w:val="2319C825"/>
    <w:rsid w:val="23294BDF"/>
    <w:rsid w:val="234A46BA"/>
    <w:rsid w:val="235BFA67"/>
    <w:rsid w:val="236A0A68"/>
    <w:rsid w:val="23770432"/>
    <w:rsid w:val="239D4146"/>
    <w:rsid w:val="23B1FFA7"/>
    <w:rsid w:val="23CBBFC2"/>
    <w:rsid w:val="23CBFA73"/>
    <w:rsid w:val="23D95ADC"/>
    <w:rsid w:val="23F71DF9"/>
    <w:rsid w:val="23F76777"/>
    <w:rsid w:val="2412857A"/>
    <w:rsid w:val="24175BE6"/>
    <w:rsid w:val="241A9B75"/>
    <w:rsid w:val="2421BD18"/>
    <w:rsid w:val="242CEC70"/>
    <w:rsid w:val="242D65A2"/>
    <w:rsid w:val="243E072A"/>
    <w:rsid w:val="2444FF03"/>
    <w:rsid w:val="24605847"/>
    <w:rsid w:val="24738811"/>
    <w:rsid w:val="24806388"/>
    <w:rsid w:val="248A2403"/>
    <w:rsid w:val="24A55465"/>
    <w:rsid w:val="24D0FBAC"/>
    <w:rsid w:val="24EAE6A0"/>
    <w:rsid w:val="251FE45A"/>
    <w:rsid w:val="252828E5"/>
    <w:rsid w:val="25388F0D"/>
    <w:rsid w:val="25480B24"/>
    <w:rsid w:val="25552A29"/>
    <w:rsid w:val="257B0290"/>
    <w:rsid w:val="257B8891"/>
    <w:rsid w:val="257EDB0A"/>
    <w:rsid w:val="259529D3"/>
    <w:rsid w:val="25B42ADF"/>
    <w:rsid w:val="25B6908C"/>
    <w:rsid w:val="25C582CC"/>
    <w:rsid w:val="25CBB0B6"/>
    <w:rsid w:val="25E1568C"/>
    <w:rsid w:val="25FA0A0B"/>
    <w:rsid w:val="26085ED7"/>
    <w:rsid w:val="26094611"/>
    <w:rsid w:val="260C7EC4"/>
    <w:rsid w:val="262BF1F2"/>
    <w:rsid w:val="2631741E"/>
    <w:rsid w:val="26478E8F"/>
    <w:rsid w:val="26561DD7"/>
    <w:rsid w:val="26572B5E"/>
    <w:rsid w:val="265E7F6C"/>
    <w:rsid w:val="26654BD3"/>
    <w:rsid w:val="267C8DBF"/>
    <w:rsid w:val="267CFC11"/>
    <w:rsid w:val="268D0290"/>
    <w:rsid w:val="2693DCEC"/>
    <w:rsid w:val="269F97CD"/>
    <w:rsid w:val="26A0A90B"/>
    <w:rsid w:val="26A15119"/>
    <w:rsid w:val="26A8043E"/>
    <w:rsid w:val="26E4D9A0"/>
    <w:rsid w:val="26E5C358"/>
    <w:rsid w:val="26EDC591"/>
    <w:rsid w:val="26F2C7E2"/>
    <w:rsid w:val="26F4F5EF"/>
    <w:rsid w:val="2716048D"/>
    <w:rsid w:val="2719EFC2"/>
    <w:rsid w:val="2721FD04"/>
    <w:rsid w:val="2722C0E0"/>
    <w:rsid w:val="27269BE6"/>
    <w:rsid w:val="27326AFF"/>
    <w:rsid w:val="273E9925"/>
    <w:rsid w:val="27579048"/>
    <w:rsid w:val="277C216A"/>
    <w:rsid w:val="277F1199"/>
    <w:rsid w:val="2788B154"/>
    <w:rsid w:val="278BE4F5"/>
    <w:rsid w:val="279677F4"/>
    <w:rsid w:val="27A677AA"/>
    <w:rsid w:val="27ADE125"/>
    <w:rsid w:val="27B2DAD0"/>
    <w:rsid w:val="27BBDCD8"/>
    <w:rsid w:val="27F1BFAA"/>
    <w:rsid w:val="27FED806"/>
    <w:rsid w:val="2809186F"/>
    <w:rsid w:val="2817C0E1"/>
    <w:rsid w:val="282F9CBF"/>
    <w:rsid w:val="282FAD4D"/>
    <w:rsid w:val="284DD1DD"/>
    <w:rsid w:val="28515C29"/>
    <w:rsid w:val="2881E304"/>
    <w:rsid w:val="2886B87B"/>
    <w:rsid w:val="288E9F62"/>
    <w:rsid w:val="28979757"/>
    <w:rsid w:val="289F1154"/>
    <w:rsid w:val="28B2436D"/>
    <w:rsid w:val="28C48C33"/>
    <w:rsid w:val="28C4D656"/>
    <w:rsid w:val="28C98933"/>
    <w:rsid w:val="28DDB308"/>
    <w:rsid w:val="28EA874F"/>
    <w:rsid w:val="29239870"/>
    <w:rsid w:val="294744AF"/>
    <w:rsid w:val="296CE553"/>
    <w:rsid w:val="2992DEC5"/>
    <w:rsid w:val="29ADD5E8"/>
    <w:rsid w:val="29B01BC6"/>
    <w:rsid w:val="29B1A893"/>
    <w:rsid w:val="29B79015"/>
    <w:rsid w:val="29B8287A"/>
    <w:rsid w:val="29CEA1BB"/>
    <w:rsid w:val="29E41795"/>
    <w:rsid w:val="29EBBC7C"/>
    <w:rsid w:val="2A2EE62C"/>
    <w:rsid w:val="2A4CDFFF"/>
    <w:rsid w:val="2A515628"/>
    <w:rsid w:val="2A600A75"/>
    <w:rsid w:val="2A9B5297"/>
    <w:rsid w:val="2ABE698C"/>
    <w:rsid w:val="2ACAADC7"/>
    <w:rsid w:val="2ADE186C"/>
    <w:rsid w:val="2AE103B3"/>
    <w:rsid w:val="2AE6BBB8"/>
    <w:rsid w:val="2AF86843"/>
    <w:rsid w:val="2B05276A"/>
    <w:rsid w:val="2B155584"/>
    <w:rsid w:val="2B1B4F72"/>
    <w:rsid w:val="2B1D7E9C"/>
    <w:rsid w:val="2B20F785"/>
    <w:rsid w:val="2B2981AB"/>
    <w:rsid w:val="2B429B44"/>
    <w:rsid w:val="2B6C69F0"/>
    <w:rsid w:val="2B84C973"/>
    <w:rsid w:val="2B97C627"/>
    <w:rsid w:val="2B9B6E1F"/>
    <w:rsid w:val="2BC5700B"/>
    <w:rsid w:val="2BD29BF4"/>
    <w:rsid w:val="2BDC4946"/>
    <w:rsid w:val="2C09333F"/>
    <w:rsid w:val="2C19F8BB"/>
    <w:rsid w:val="2C227615"/>
    <w:rsid w:val="2C36A813"/>
    <w:rsid w:val="2C3994F5"/>
    <w:rsid w:val="2C553A9B"/>
    <w:rsid w:val="2C5A39ED"/>
    <w:rsid w:val="2C84B4E2"/>
    <w:rsid w:val="2C8D52A6"/>
    <w:rsid w:val="2C8D7EBC"/>
    <w:rsid w:val="2C93077A"/>
    <w:rsid w:val="2C9DEA78"/>
    <w:rsid w:val="2CA0D13F"/>
    <w:rsid w:val="2CBB64FA"/>
    <w:rsid w:val="2CC0E51C"/>
    <w:rsid w:val="2CC161F6"/>
    <w:rsid w:val="2CC21F61"/>
    <w:rsid w:val="2CC9600C"/>
    <w:rsid w:val="2CCC59BF"/>
    <w:rsid w:val="2CD8D237"/>
    <w:rsid w:val="2CF4F573"/>
    <w:rsid w:val="2CF7D546"/>
    <w:rsid w:val="2CF7DD28"/>
    <w:rsid w:val="2D00EF6E"/>
    <w:rsid w:val="2D16F585"/>
    <w:rsid w:val="2D23CEF2"/>
    <w:rsid w:val="2D3EE150"/>
    <w:rsid w:val="2D3F9252"/>
    <w:rsid w:val="2D58C594"/>
    <w:rsid w:val="2D6B9C48"/>
    <w:rsid w:val="2D7703FE"/>
    <w:rsid w:val="2D8FAFF8"/>
    <w:rsid w:val="2D99DEEB"/>
    <w:rsid w:val="2DA8AADD"/>
    <w:rsid w:val="2DE0DD73"/>
    <w:rsid w:val="2DE3696F"/>
    <w:rsid w:val="2DE8886C"/>
    <w:rsid w:val="2DF017B3"/>
    <w:rsid w:val="2DF93427"/>
    <w:rsid w:val="2E1C4B97"/>
    <w:rsid w:val="2E48BB39"/>
    <w:rsid w:val="2E6EC5C1"/>
    <w:rsid w:val="2E710D28"/>
    <w:rsid w:val="2E745649"/>
    <w:rsid w:val="2EA171D4"/>
    <w:rsid w:val="2EA4D6D8"/>
    <w:rsid w:val="2EA5221C"/>
    <w:rsid w:val="2EB037C0"/>
    <w:rsid w:val="2EB418E1"/>
    <w:rsid w:val="2EDCF4AD"/>
    <w:rsid w:val="2EEABEC8"/>
    <w:rsid w:val="2F139F7E"/>
    <w:rsid w:val="2F1EED18"/>
    <w:rsid w:val="2F23C9B2"/>
    <w:rsid w:val="2F4549B5"/>
    <w:rsid w:val="2F4DFB1B"/>
    <w:rsid w:val="2F6EC38B"/>
    <w:rsid w:val="2F75DAE7"/>
    <w:rsid w:val="2F8461D1"/>
    <w:rsid w:val="2F94E2AC"/>
    <w:rsid w:val="2FA5CE7A"/>
    <w:rsid w:val="2FC29AB0"/>
    <w:rsid w:val="2FD1DB69"/>
    <w:rsid w:val="2FDB7110"/>
    <w:rsid w:val="2FDC56AC"/>
    <w:rsid w:val="2FF8121C"/>
    <w:rsid w:val="3000BC21"/>
    <w:rsid w:val="30078F3F"/>
    <w:rsid w:val="303BD1A2"/>
    <w:rsid w:val="3053AC5A"/>
    <w:rsid w:val="30544761"/>
    <w:rsid w:val="3062E577"/>
    <w:rsid w:val="307CF2FC"/>
    <w:rsid w:val="309C654A"/>
    <w:rsid w:val="309EFBEE"/>
    <w:rsid w:val="30AADFAE"/>
    <w:rsid w:val="30AE42DB"/>
    <w:rsid w:val="30B595F5"/>
    <w:rsid w:val="30CA763F"/>
    <w:rsid w:val="30CB9191"/>
    <w:rsid w:val="30DCB13F"/>
    <w:rsid w:val="30E073D8"/>
    <w:rsid w:val="30FC2E11"/>
    <w:rsid w:val="30FD2654"/>
    <w:rsid w:val="30FE6192"/>
    <w:rsid w:val="3109CF5A"/>
    <w:rsid w:val="310B0C5B"/>
    <w:rsid w:val="311BA824"/>
    <w:rsid w:val="3124986D"/>
    <w:rsid w:val="312959D9"/>
    <w:rsid w:val="312A4CCA"/>
    <w:rsid w:val="313B5BA4"/>
    <w:rsid w:val="31444D70"/>
    <w:rsid w:val="314ED956"/>
    <w:rsid w:val="31632A2B"/>
    <w:rsid w:val="3169F156"/>
    <w:rsid w:val="318B702D"/>
    <w:rsid w:val="31A8EB01"/>
    <w:rsid w:val="31C1822D"/>
    <w:rsid w:val="31E59B39"/>
    <w:rsid w:val="31E70A7B"/>
    <w:rsid w:val="31ED70CA"/>
    <w:rsid w:val="31FD29D9"/>
    <w:rsid w:val="31FDCD94"/>
    <w:rsid w:val="31FEFBC1"/>
    <w:rsid w:val="32132826"/>
    <w:rsid w:val="3224E479"/>
    <w:rsid w:val="324D2F06"/>
    <w:rsid w:val="32572E0D"/>
    <w:rsid w:val="32622B3A"/>
    <w:rsid w:val="32878294"/>
    <w:rsid w:val="329901A9"/>
    <w:rsid w:val="32B59276"/>
    <w:rsid w:val="32CE936C"/>
    <w:rsid w:val="32D3569D"/>
    <w:rsid w:val="32D61667"/>
    <w:rsid w:val="32D6E09A"/>
    <w:rsid w:val="32F00C36"/>
    <w:rsid w:val="32FB0D83"/>
    <w:rsid w:val="3307F159"/>
    <w:rsid w:val="3309E52A"/>
    <w:rsid w:val="3344812B"/>
    <w:rsid w:val="3356B791"/>
    <w:rsid w:val="3370EA18"/>
    <w:rsid w:val="337FEAE8"/>
    <w:rsid w:val="33B6C180"/>
    <w:rsid w:val="33C15B13"/>
    <w:rsid w:val="33C66D2C"/>
    <w:rsid w:val="33CD7C2E"/>
    <w:rsid w:val="33D09AF4"/>
    <w:rsid w:val="33DDF462"/>
    <w:rsid w:val="33DF627D"/>
    <w:rsid w:val="33EB00ED"/>
    <w:rsid w:val="33F60629"/>
    <w:rsid w:val="33F80D3B"/>
    <w:rsid w:val="34010A10"/>
    <w:rsid w:val="34045921"/>
    <w:rsid w:val="341BEDA7"/>
    <w:rsid w:val="34280B51"/>
    <w:rsid w:val="342C50B0"/>
    <w:rsid w:val="344164C8"/>
    <w:rsid w:val="3447AD65"/>
    <w:rsid w:val="3461D47E"/>
    <w:rsid w:val="3466068A"/>
    <w:rsid w:val="347DB210"/>
    <w:rsid w:val="347EC1AA"/>
    <w:rsid w:val="349254E7"/>
    <w:rsid w:val="3495DB88"/>
    <w:rsid w:val="34C58E98"/>
    <w:rsid w:val="3505DA57"/>
    <w:rsid w:val="35115398"/>
    <w:rsid w:val="351591D9"/>
    <w:rsid w:val="3531A95D"/>
    <w:rsid w:val="353EF29E"/>
    <w:rsid w:val="3540CAD3"/>
    <w:rsid w:val="3577F893"/>
    <w:rsid w:val="357ABAFF"/>
    <w:rsid w:val="359BBAC7"/>
    <w:rsid w:val="359E80A0"/>
    <w:rsid w:val="359F4CD6"/>
    <w:rsid w:val="35A0FCAB"/>
    <w:rsid w:val="35A32FA0"/>
    <w:rsid w:val="35AA4838"/>
    <w:rsid w:val="35B54EF5"/>
    <w:rsid w:val="35C36E7C"/>
    <w:rsid w:val="35C869E9"/>
    <w:rsid w:val="35EA68E8"/>
    <w:rsid w:val="35F81811"/>
    <w:rsid w:val="36009609"/>
    <w:rsid w:val="360E5C85"/>
    <w:rsid w:val="361401F2"/>
    <w:rsid w:val="364B366A"/>
    <w:rsid w:val="365BA85D"/>
    <w:rsid w:val="3671F1AE"/>
    <w:rsid w:val="36A1E263"/>
    <w:rsid w:val="36B5B426"/>
    <w:rsid w:val="36C1163D"/>
    <w:rsid w:val="36E014C8"/>
    <w:rsid w:val="36E199DB"/>
    <w:rsid w:val="36E2BB66"/>
    <w:rsid w:val="36F3EA77"/>
    <w:rsid w:val="36F893B5"/>
    <w:rsid w:val="36FD9A66"/>
    <w:rsid w:val="37044F10"/>
    <w:rsid w:val="370E0783"/>
    <w:rsid w:val="3720F2BF"/>
    <w:rsid w:val="37315CCC"/>
    <w:rsid w:val="37373226"/>
    <w:rsid w:val="37452BEE"/>
    <w:rsid w:val="3753FDE3"/>
    <w:rsid w:val="37553A3B"/>
    <w:rsid w:val="375F891C"/>
    <w:rsid w:val="3772DBDE"/>
    <w:rsid w:val="379EEB51"/>
    <w:rsid w:val="37ACBAE8"/>
    <w:rsid w:val="37B70D89"/>
    <w:rsid w:val="37C6431D"/>
    <w:rsid w:val="37FE17A1"/>
    <w:rsid w:val="38046674"/>
    <w:rsid w:val="38142B4F"/>
    <w:rsid w:val="3817605D"/>
    <w:rsid w:val="3820B501"/>
    <w:rsid w:val="38211E4C"/>
    <w:rsid w:val="3843351B"/>
    <w:rsid w:val="384AC100"/>
    <w:rsid w:val="3856AF36"/>
    <w:rsid w:val="385AD631"/>
    <w:rsid w:val="38962FDD"/>
    <w:rsid w:val="389B782A"/>
    <w:rsid w:val="38A471AD"/>
    <w:rsid w:val="38BA214D"/>
    <w:rsid w:val="38BA8884"/>
    <w:rsid w:val="390F83B1"/>
    <w:rsid w:val="3918EACD"/>
    <w:rsid w:val="39217D54"/>
    <w:rsid w:val="3941CA06"/>
    <w:rsid w:val="39687469"/>
    <w:rsid w:val="3975C298"/>
    <w:rsid w:val="3975D065"/>
    <w:rsid w:val="397FB8D2"/>
    <w:rsid w:val="39B11139"/>
    <w:rsid w:val="39B9CFA3"/>
    <w:rsid w:val="39C4DC33"/>
    <w:rsid w:val="39CBDD49"/>
    <w:rsid w:val="39E5A2C9"/>
    <w:rsid w:val="39F03AD8"/>
    <w:rsid w:val="39F8863D"/>
    <w:rsid w:val="3A00B6AC"/>
    <w:rsid w:val="3A1755EF"/>
    <w:rsid w:val="3A17FBFB"/>
    <w:rsid w:val="3A1A5FA2"/>
    <w:rsid w:val="3A2A4E91"/>
    <w:rsid w:val="3A31FA25"/>
    <w:rsid w:val="3A329F7C"/>
    <w:rsid w:val="3A4CF4B7"/>
    <w:rsid w:val="3A71FCAF"/>
    <w:rsid w:val="3AB0FAC6"/>
    <w:rsid w:val="3AB77E31"/>
    <w:rsid w:val="3ACBAF44"/>
    <w:rsid w:val="3AD0E04A"/>
    <w:rsid w:val="3AD8FB58"/>
    <w:rsid w:val="3AF7BB87"/>
    <w:rsid w:val="3B0B2524"/>
    <w:rsid w:val="3B0C6807"/>
    <w:rsid w:val="3B1535A7"/>
    <w:rsid w:val="3B230B1B"/>
    <w:rsid w:val="3B23F4DB"/>
    <w:rsid w:val="3B2D5348"/>
    <w:rsid w:val="3B302186"/>
    <w:rsid w:val="3B3FD3FD"/>
    <w:rsid w:val="3B3FECBD"/>
    <w:rsid w:val="3B420A04"/>
    <w:rsid w:val="3B4D2B3E"/>
    <w:rsid w:val="3B5C0473"/>
    <w:rsid w:val="3B6147FA"/>
    <w:rsid w:val="3B643313"/>
    <w:rsid w:val="3BA215A8"/>
    <w:rsid w:val="3BB25540"/>
    <w:rsid w:val="3BC50A48"/>
    <w:rsid w:val="3BEC8BFA"/>
    <w:rsid w:val="3BF85278"/>
    <w:rsid w:val="3BFAA872"/>
    <w:rsid w:val="3C0FF5AA"/>
    <w:rsid w:val="3C18A6E3"/>
    <w:rsid w:val="3C1D155D"/>
    <w:rsid w:val="3C215CCD"/>
    <w:rsid w:val="3C242018"/>
    <w:rsid w:val="3C3AD075"/>
    <w:rsid w:val="3C42FE3F"/>
    <w:rsid w:val="3C49F9FF"/>
    <w:rsid w:val="3C521BC1"/>
    <w:rsid w:val="3C54CD00"/>
    <w:rsid w:val="3C5DBCD8"/>
    <w:rsid w:val="3C621E99"/>
    <w:rsid w:val="3C7D112E"/>
    <w:rsid w:val="3C83F980"/>
    <w:rsid w:val="3CA0FE63"/>
    <w:rsid w:val="3CC71626"/>
    <w:rsid w:val="3CDABA80"/>
    <w:rsid w:val="3CFC14C8"/>
    <w:rsid w:val="3CFFE1EE"/>
    <w:rsid w:val="3D0DB7CC"/>
    <w:rsid w:val="3D197BD0"/>
    <w:rsid w:val="3D32A341"/>
    <w:rsid w:val="3D366DD6"/>
    <w:rsid w:val="3D377C12"/>
    <w:rsid w:val="3D43575C"/>
    <w:rsid w:val="3D6CA066"/>
    <w:rsid w:val="3D89673A"/>
    <w:rsid w:val="3D8E46C3"/>
    <w:rsid w:val="3DC4C8EE"/>
    <w:rsid w:val="3DC54BB7"/>
    <w:rsid w:val="3DC76F80"/>
    <w:rsid w:val="3DC8E0F1"/>
    <w:rsid w:val="3DCF732B"/>
    <w:rsid w:val="3DD8125A"/>
    <w:rsid w:val="3DDDCE19"/>
    <w:rsid w:val="3DE647FC"/>
    <w:rsid w:val="3DE85262"/>
    <w:rsid w:val="3E0C0236"/>
    <w:rsid w:val="3E0D32CB"/>
    <w:rsid w:val="3E0DC1C8"/>
    <w:rsid w:val="3E2CE274"/>
    <w:rsid w:val="3E2E1A58"/>
    <w:rsid w:val="3E2F10AF"/>
    <w:rsid w:val="3E35FD3F"/>
    <w:rsid w:val="3E3640DE"/>
    <w:rsid w:val="3E4C1C58"/>
    <w:rsid w:val="3E530532"/>
    <w:rsid w:val="3E5D3C8F"/>
    <w:rsid w:val="3E75EB77"/>
    <w:rsid w:val="3E8CC011"/>
    <w:rsid w:val="3E9C6010"/>
    <w:rsid w:val="3EB26C32"/>
    <w:rsid w:val="3EB4BE2F"/>
    <w:rsid w:val="3EB96B7D"/>
    <w:rsid w:val="3EBCEB2C"/>
    <w:rsid w:val="3EC92E73"/>
    <w:rsid w:val="3ED46087"/>
    <w:rsid w:val="3EDD53E0"/>
    <w:rsid w:val="3EF7F8ED"/>
    <w:rsid w:val="3F06D482"/>
    <w:rsid w:val="3F138D05"/>
    <w:rsid w:val="3F2A0181"/>
    <w:rsid w:val="3F62D072"/>
    <w:rsid w:val="3F685354"/>
    <w:rsid w:val="3F6860CC"/>
    <w:rsid w:val="3F93354B"/>
    <w:rsid w:val="3FA2EFB7"/>
    <w:rsid w:val="3FA8BBD1"/>
    <w:rsid w:val="3FAA61E6"/>
    <w:rsid w:val="3FB1FD7C"/>
    <w:rsid w:val="3FB2D386"/>
    <w:rsid w:val="3FB792D5"/>
    <w:rsid w:val="3FC1A755"/>
    <w:rsid w:val="3FC5A39D"/>
    <w:rsid w:val="3FC72D91"/>
    <w:rsid w:val="3FCB77CB"/>
    <w:rsid w:val="4005AA1E"/>
    <w:rsid w:val="401C301A"/>
    <w:rsid w:val="401FE76F"/>
    <w:rsid w:val="402B79EF"/>
    <w:rsid w:val="40372D71"/>
    <w:rsid w:val="403AE8F7"/>
    <w:rsid w:val="403DD891"/>
    <w:rsid w:val="4044DD45"/>
    <w:rsid w:val="408D31D4"/>
    <w:rsid w:val="40B51D02"/>
    <w:rsid w:val="40BD72CA"/>
    <w:rsid w:val="40E11C43"/>
    <w:rsid w:val="40F1D3E3"/>
    <w:rsid w:val="4103E916"/>
    <w:rsid w:val="4123B18C"/>
    <w:rsid w:val="414F04DC"/>
    <w:rsid w:val="414F945D"/>
    <w:rsid w:val="4155D78E"/>
    <w:rsid w:val="416C77F2"/>
    <w:rsid w:val="4170A89D"/>
    <w:rsid w:val="41768F62"/>
    <w:rsid w:val="419058FD"/>
    <w:rsid w:val="419A8747"/>
    <w:rsid w:val="41A09737"/>
    <w:rsid w:val="41BCEC9E"/>
    <w:rsid w:val="41BE6155"/>
    <w:rsid w:val="41BFD023"/>
    <w:rsid w:val="420A00B4"/>
    <w:rsid w:val="421F5FA5"/>
    <w:rsid w:val="423BEF8E"/>
    <w:rsid w:val="423D20D8"/>
    <w:rsid w:val="42436C5B"/>
    <w:rsid w:val="4245D67E"/>
    <w:rsid w:val="42668700"/>
    <w:rsid w:val="426C70D4"/>
    <w:rsid w:val="426CE0CB"/>
    <w:rsid w:val="429B08AC"/>
    <w:rsid w:val="42A60F80"/>
    <w:rsid w:val="42B54DD2"/>
    <w:rsid w:val="42C1B07F"/>
    <w:rsid w:val="42E2088C"/>
    <w:rsid w:val="431929F7"/>
    <w:rsid w:val="431D6DE9"/>
    <w:rsid w:val="43208195"/>
    <w:rsid w:val="4355EE88"/>
    <w:rsid w:val="435BA084"/>
    <w:rsid w:val="436796A4"/>
    <w:rsid w:val="4372C510"/>
    <w:rsid w:val="43881962"/>
    <w:rsid w:val="439E72BD"/>
    <w:rsid w:val="43A1A3C2"/>
    <w:rsid w:val="43A8E887"/>
    <w:rsid w:val="43B62A1D"/>
    <w:rsid w:val="43CA5701"/>
    <w:rsid w:val="43D3622E"/>
    <w:rsid w:val="43D9ABD5"/>
    <w:rsid w:val="43DD9CB6"/>
    <w:rsid w:val="440B5E2D"/>
    <w:rsid w:val="4410C375"/>
    <w:rsid w:val="441922AA"/>
    <w:rsid w:val="442506BE"/>
    <w:rsid w:val="442E91E4"/>
    <w:rsid w:val="4467CC4D"/>
    <w:rsid w:val="446C4410"/>
    <w:rsid w:val="446EA2C1"/>
    <w:rsid w:val="44768D33"/>
    <w:rsid w:val="447ED8D6"/>
    <w:rsid w:val="44937102"/>
    <w:rsid w:val="44994ED1"/>
    <w:rsid w:val="44BF3FC5"/>
    <w:rsid w:val="44CE1B22"/>
    <w:rsid w:val="44D2C348"/>
    <w:rsid w:val="44D75504"/>
    <w:rsid w:val="4509985A"/>
    <w:rsid w:val="451256F1"/>
    <w:rsid w:val="45154A30"/>
    <w:rsid w:val="452A9C00"/>
    <w:rsid w:val="45949FED"/>
    <w:rsid w:val="45C2EC4B"/>
    <w:rsid w:val="45D90153"/>
    <w:rsid w:val="45D9FF7C"/>
    <w:rsid w:val="45F502DF"/>
    <w:rsid w:val="46066293"/>
    <w:rsid w:val="462958F9"/>
    <w:rsid w:val="462C159A"/>
    <w:rsid w:val="463BA9CC"/>
    <w:rsid w:val="4650CF5C"/>
    <w:rsid w:val="4679D106"/>
    <w:rsid w:val="468B5636"/>
    <w:rsid w:val="469445F7"/>
    <w:rsid w:val="46AFB396"/>
    <w:rsid w:val="46C41C59"/>
    <w:rsid w:val="46D3624E"/>
    <w:rsid w:val="46F7C0CF"/>
    <w:rsid w:val="46F83FF3"/>
    <w:rsid w:val="47605325"/>
    <w:rsid w:val="477F16B3"/>
    <w:rsid w:val="478570A2"/>
    <w:rsid w:val="47882BF0"/>
    <w:rsid w:val="4794017B"/>
    <w:rsid w:val="47997833"/>
    <w:rsid w:val="479A5AB2"/>
    <w:rsid w:val="479D0FD2"/>
    <w:rsid w:val="479EF13F"/>
    <w:rsid w:val="47A086EC"/>
    <w:rsid w:val="47B2C521"/>
    <w:rsid w:val="47D1D295"/>
    <w:rsid w:val="47F9D297"/>
    <w:rsid w:val="4804758C"/>
    <w:rsid w:val="48091C55"/>
    <w:rsid w:val="4811E9EC"/>
    <w:rsid w:val="481283E2"/>
    <w:rsid w:val="4818E892"/>
    <w:rsid w:val="482F490D"/>
    <w:rsid w:val="482FCDBD"/>
    <w:rsid w:val="4830FAEF"/>
    <w:rsid w:val="486233CF"/>
    <w:rsid w:val="48667579"/>
    <w:rsid w:val="4896539A"/>
    <w:rsid w:val="48982C1A"/>
    <w:rsid w:val="48AB0E02"/>
    <w:rsid w:val="48AE195F"/>
    <w:rsid w:val="48AE3D2A"/>
    <w:rsid w:val="48C5762A"/>
    <w:rsid w:val="48C9D7E1"/>
    <w:rsid w:val="48DCB877"/>
    <w:rsid w:val="48ECB060"/>
    <w:rsid w:val="48F5168D"/>
    <w:rsid w:val="48FBF844"/>
    <w:rsid w:val="48FEDBB6"/>
    <w:rsid w:val="490E5C6A"/>
    <w:rsid w:val="4928CABF"/>
    <w:rsid w:val="492A9CBF"/>
    <w:rsid w:val="4930DDBC"/>
    <w:rsid w:val="493F8315"/>
    <w:rsid w:val="4942768A"/>
    <w:rsid w:val="4951D28C"/>
    <w:rsid w:val="49833D91"/>
    <w:rsid w:val="4986F970"/>
    <w:rsid w:val="49DB4923"/>
    <w:rsid w:val="49EC3AD4"/>
    <w:rsid w:val="49F052B0"/>
    <w:rsid w:val="4A262858"/>
    <w:rsid w:val="4A35112C"/>
    <w:rsid w:val="4A3D94C2"/>
    <w:rsid w:val="4A48F758"/>
    <w:rsid w:val="4A6499A8"/>
    <w:rsid w:val="4A7DD848"/>
    <w:rsid w:val="4A829465"/>
    <w:rsid w:val="4A8B50E1"/>
    <w:rsid w:val="4A944842"/>
    <w:rsid w:val="4AA8F707"/>
    <w:rsid w:val="4AC798CA"/>
    <w:rsid w:val="4ACDD777"/>
    <w:rsid w:val="4B119872"/>
    <w:rsid w:val="4B1DB87F"/>
    <w:rsid w:val="4B1E2FCF"/>
    <w:rsid w:val="4B381E97"/>
    <w:rsid w:val="4B4A5FB4"/>
    <w:rsid w:val="4B5DF127"/>
    <w:rsid w:val="4B650CB1"/>
    <w:rsid w:val="4B717DE5"/>
    <w:rsid w:val="4B866590"/>
    <w:rsid w:val="4BA48206"/>
    <w:rsid w:val="4BA687E9"/>
    <w:rsid w:val="4BA8E852"/>
    <w:rsid w:val="4BCC2FB7"/>
    <w:rsid w:val="4BCDAF46"/>
    <w:rsid w:val="4BCDF3EA"/>
    <w:rsid w:val="4BCEDFF5"/>
    <w:rsid w:val="4BEDDC99"/>
    <w:rsid w:val="4C150CB1"/>
    <w:rsid w:val="4C1680A6"/>
    <w:rsid w:val="4C1D3F95"/>
    <w:rsid w:val="4C38C052"/>
    <w:rsid w:val="4C4BFE7E"/>
    <w:rsid w:val="4C56A525"/>
    <w:rsid w:val="4C574F9F"/>
    <w:rsid w:val="4C631FD8"/>
    <w:rsid w:val="4C6D86AF"/>
    <w:rsid w:val="4C713959"/>
    <w:rsid w:val="4C87B900"/>
    <w:rsid w:val="4CA94971"/>
    <w:rsid w:val="4CC010E0"/>
    <w:rsid w:val="4D2EA122"/>
    <w:rsid w:val="4D8BF118"/>
    <w:rsid w:val="4D94EBB8"/>
    <w:rsid w:val="4D9BDA3D"/>
    <w:rsid w:val="4DCBE904"/>
    <w:rsid w:val="4DCCE3CB"/>
    <w:rsid w:val="4DDD9957"/>
    <w:rsid w:val="4DF645BD"/>
    <w:rsid w:val="4E228150"/>
    <w:rsid w:val="4E35F0F0"/>
    <w:rsid w:val="4E41518D"/>
    <w:rsid w:val="4E5B8EB1"/>
    <w:rsid w:val="4E5D0AC8"/>
    <w:rsid w:val="4E761C87"/>
    <w:rsid w:val="4E872D59"/>
    <w:rsid w:val="4EA577FA"/>
    <w:rsid w:val="4EC47CB0"/>
    <w:rsid w:val="4EC5C3A9"/>
    <w:rsid w:val="4EDB3036"/>
    <w:rsid w:val="4EEFAADB"/>
    <w:rsid w:val="4EF2D479"/>
    <w:rsid w:val="4EF728B7"/>
    <w:rsid w:val="4F149EBC"/>
    <w:rsid w:val="4F22AF23"/>
    <w:rsid w:val="4F2F90EC"/>
    <w:rsid w:val="4F32DAA3"/>
    <w:rsid w:val="4F578256"/>
    <w:rsid w:val="4F7C0C5B"/>
    <w:rsid w:val="4F7F8069"/>
    <w:rsid w:val="4F8A5B94"/>
    <w:rsid w:val="4FA9DED5"/>
    <w:rsid w:val="4FA9E472"/>
    <w:rsid w:val="4FAC0F82"/>
    <w:rsid w:val="4FDE6D1D"/>
    <w:rsid w:val="4FE2778F"/>
    <w:rsid w:val="4FEF0393"/>
    <w:rsid w:val="500DAF32"/>
    <w:rsid w:val="503BA531"/>
    <w:rsid w:val="503D543F"/>
    <w:rsid w:val="505B1DF7"/>
    <w:rsid w:val="505B7C58"/>
    <w:rsid w:val="5067BC1E"/>
    <w:rsid w:val="5078C7EA"/>
    <w:rsid w:val="507A6F61"/>
    <w:rsid w:val="5088AD8D"/>
    <w:rsid w:val="508E575F"/>
    <w:rsid w:val="50B7CA7A"/>
    <w:rsid w:val="50CA0A4C"/>
    <w:rsid w:val="50D0F299"/>
    <w:rsid w:val="50D21A44"/>
    <w:rsid w:val="50DF2B6B"/>
    <w:rsid w:val="51059412"/>
    <w:rsid w:val="512EEFB4"/>
    <w:rsid w:val="51300505"/>
    <w:rsid w:val="51541E8C"/>
    <w:rsid w:val="515FAA9D"/>
    <w:rsid w:val="51701AE7"/>
    <w:rsid w:val="518BC02C"/>
    <w:rsid w:val="5199223E"/>
    <w:rsid w:val="51A1927B"/>
    <w:rsid w:val="51A2F5F7"/>
    <w:rsid w:val="51B46766"/>
    <w:rsid w:val="51FEABE4"/>
    <w:rsid w:val="520297A3"/>
    <w:rsid w:val="52067AB1"/>
    <w:rsid w:val="520E7D71"/>
    <w:rsid w:val="5221E8A9"/>
    <w:rsid w:val="52516EFA"/>
    <w:rsid w:val="525EABF0"/>
    <w:rsid w:val="527C3A98"/>
    <w:rsid w:val="52B08E83"/>
    <w:rsid w:val="52B28AD3"/>
    <w:rsid w:val="52C5F378"/>
    <w:rsid w:val="52DA5676"/>
    <w:rsid w:val="52E44F16"/>
    <w:rsid w:val="52E55E83"/>
    <w:rsid w:val="5301206C"/>
    <w:rsid w:val="530DD092"/>
    <w:rsid w:val="5336E808"/>
    <w:rsid w:val="533B3730"/>
    <w:rsid w:val="53412797"/>
    <w:rsid w:val="53505A0D"/>
    <w:rsid w:val="53631FDD"/>
    <w:rsid w:val="53662E90"/>
    <w:rsid w:val="5379F4BD"/>
    <w:rsid w:val="538B2F94"/>
    <w:rsid w:val="539247CD"/>
    <w:rsid w:val="53992B26"/>
    <w:rsid w:val="539B1BF6"/>
    <w:rsid w:val="53A3266B"/>
    <w:rsid w:val="53A71427"/>
    <w:rsid w:val="53C32F13"/>
    <w:rsid w:val="53C9F332"/>
    <w:rsid w:val="53DAFFE0"/>
    <w:rsid w:val="53E982E3"/>
    <w:rsid w:val="53F219DB"/>
    <w:rsid w:val="53F477FE"/>
    <w:rsid w:val="53F7FA01"/>
    <w:rsid w:val="53FE97C5"/>
    <w:rsid w:val="5403DFA7"/>
    <w:rsid w:val="541696D4"/>
    <w:rsid w:val="5427CD81"/>
    <w:rsid w:val="54370C31"/>
    <w:rsid w:val="54396D7E"/>
    <w:rsid w:val="543A5CBA"/>
    <w:rsid w:val="5480977C"/>
    <w:rsid w:val="548192A5"/>
    <w:rsid w:val="54AA4D37"/>
    <w:rsid w:val="54AF8771"/>
    <w:rsid w:val="54BB075E"/>
    <w:rsid w:val="54CF8D79"/>
    <w:rsid w:val="54E6C0F4"/>
    <w:rsid w:val="54EAE89F"/>
    <w:rsid w:val="5500D9D4"/>
    <w:rsid w:val="550A97A3"/>
    <w:rsid w:val="550AD426"/>
    <w:rsid w:val="551B545A"/>
    <w:rsid w:val="551BC4ED"/>
    <w:rsid w:val="5522C882"/>
    <w:rsid w:val="553116F8"/>
    <w:rsid w:val="553B22D1"/>
    <w:rsid w:val="5541381F"/>
    <w:rsid w:val="55508908"/>
    <w:rsid w:val="5553561E"/>
    <w:rsid w:val="555B39AD"/>
    <w:rsid w:val="555BE3B5"/>
    <w:rsid w:val="556710E2"/>
    <w:rsid w:val="556E3D72"/>
    <w:rsid w:val="558F6C6B"/>
    <w:rsid w:val="55AD39A0"/>
    <w:rsid w:val="55AED92F"/>
    <w:rsid w:val="55B4FA7A"/>
    <w:rsid w:val="55B5CCEC"/>
    <w:rsid w:val="55BB9B16"/>
    <w:rsid w:val="55DAA533"/>
    <w:rsid w:val="55ED8A4A"/>
    <w:rsid w:val="55F2F269"/>
    <w:rsid w:val="55F55B5E"/>
    <w:rsid w:val="55FFB99D"/>
    <w:rsid w:val="560B1DD9"/>
    <w:rsid w:val="561BB921"/>
    <w:rsid w:val="5648229D"/>
    <w:rsid w:val="564E079D"/>
    <w:rsid w:val="5673F9E0"/>
    <w:rsid w:val="56902FEE"/>
    <w:rsid w:val="56991F58"/>
    <w:rsid w:val="56994EBB"/>
    <w:rsid w:val="56A76B3E"/>
    <w:rsid w:val="56BA5758"/>
    <w:rsid w:val="56BF2149"/>
    <w:rsid w:val="56CB0E80"/>
    <w:rsid w:val="56CCFA41"/>
    <w:rsid w:val="56D52869"/>
    <w:rsid w:val="56F0807F"/>
    <w:rsid w:val="56FCC209"/>
    <w:rsid w:val="56FDE8F7"/>
    <w:rsid w:val="571011A0"/>
    <w:rsid w:val="5725493F"/>
    <w:rsid w:val="5727498E"/>
    <w:rsid w:val="5763D58A"/>
    <w:rsid w:val="5781E2E7"/>
    <w:rsid w:val="5783FFA6"/>
    <w:rsid w:val="578CD3BD"/>
    <w:rsid w:val="57A0C2A9"/>
    <w:rsid w:val="57B96978"/>
    <w:rsid w:val="57C35D1C"/>
    <w:rsid w:val="57D3658B"/>
    <w:rsid w:val="57EC3DF3"/>
    <w:rsid w:val="57EE084B"/>
    <w:rsid w:val="57F8DCB0"/>
    <w:rsid w:val="580047A1"/>
    <w:rsid w:val="5825C842"/>
    <w:rsid w:val="584AC83A"/>
    <w:rsid w:val="584C1FE9"/>
    <w:rsid w:val="586D6261"/>
    <w:rsid w:val="587FF308"/>
    <w:rsid w:val="5899B958"/>
    <w:rsid w:val="58B1E5DC"/>
    <w:rsid w:val="58BB629F"/>
    <w:rsid w:val="58C1C17A"/>
    <w:rsid w:val="58CAC19E"/>
    <w:rsid w:val="58CB229F"/>
    <w:rsid w:val="58F01DA0"/>
    <w:rsid w:val="590E3CCC"/>
    <w:rsid w:val="5927363C"/>
    <w:rsid w:val="5927C408"/>
    <w:rsid w:val="59337E3E"/>
    <w:rsid w:val="59356657"/>
    <w:rsid w:val="5936716E"/>
    <w:rsid w:val="593E7D8E"/>
    <w:rsid w:val="59572A96"/>
    <w:rsid w:val="596BCD17"/>
    <w:rsid w:val="5971B504"/>
    <w:rsid w:val="5973DCD8"/>
    <w:rsid w:val="5979A2DA"/>
    <w:rsid w:val="5980384F"/>
    <w:rsid w:val="59A30136"/>
    <w:rsid w:val="59A5B629"/>
    <w:rsid w:val="59A79931"/>
    <w:rsid w:val="59BEEF08"/>
    <w:rsid w:val="59C1A05C"/>
    <w:rsid w:val="59E4923B"/>
    <w:rsid w:val="59F6B278"/>
    <w:rsid w:val="5A040C43"/>
    <w:rsid w:val="5A08D855"/>
    <w:rsid w:val="5A56DB8D"/>
    <w:rsid w:val="5A73BC43"/>
    <w:rsid w:val="5A79AF5E"/>
    <w:rsid w:val="5A7DAE36"/>
    <w:rsid w:val="5A802C7B"/>
    <w:rsid w:val="5A818886"/>
    <w:rsid w:val="5A99E9FF"/>
    <w:rsid w:val="5A9DB217"/>
    <w:rsid w:val="5AB2369B"/>
    <w:rsid w:val="5AB29600"/>
    <w:rsid w:val="5AB8FC34"/>
    <w:rsid w:val="5ABD0676"/>
    <w:rsid w:val="5AC8B667"/>
    <w:rsid w:val="5ACF8BFD"/>
    <w:rsid w:val="5AD35C96"/>
    <w:rsid w:val="5AD5F958"/>
    <w:rsid w:val="5AEF36EB"/>
    <w:rsid w:val="5AF1D29E"/>
    <w:rsid w:val="5B1477DA"/>
    <w:rsid w:val="5B1998A0"/>
    <w:rsid w:val="5B29C2DB"/>
    <w:rsid w:val="5B29F2D9"/>
    <w:rsid w:val="5B48E777"/>
    <w:rsid w:val="5B6F1887"/>
    <w:rsid w:val="5B7ECFC8"/>
    <w:rsid w:val="5B883DF5"/>
    <w:rsid w:val="5B8CF428"/>
    <w:rsid w:val="5B92FFEA"/>
    <w:rsid w:val="5B969D0D"/>
    <w:rsid w:val="5B9C6A2A"/>
    <w:rsid w:val="5BCB115B"/>
    <w:rsid w:val="5BD5C23B"/>
    <w:rsid w:val="5BE0F9D3"/>
    <w:rsid w:val="5BF97EAC"/>
    <w:rsid w:val="5C1F9F39"/>
    <w:rsid w:val="5C336B4E"/>
    <w:rsid w:val="5C385544"/>
    <w:rsid w:val="5C6B532C"/>
    <w:rsid w:val="5C7571A6"/>
    <w:rsid w:val="5C7E9E72"/>
    <w:rsid w:val="5C8E7B4D"/>
    <w:rsid w:val="5C94A24F"/>
    <w:rsid w:val="5CBCBE14"/>
    <w:rsid w:val="5CBDD1DA"/>
    <w:rsid w:val="5CE658D5"/>
    <w:rsid w:val="5CF84AAD"/>
    <w:rsid w:val="5D17FBB1"/>
    <w:rsid w:val="5D2595F1"/>
    <w:rsid w:val="5D3D5B44"/>
    <w:rsid w:val="5D50A577"/>
    <w:rsid w:val="5D537F62"/>
    <w:rsid w:val="5D53AD51"/>
    <w:rsid w:val="5D6CFB41"/>
    <w:rsid w:val="5D787EDF"/>
    <w:rsid w:val="5D7F2D67"/>
    <w:rsid w:val="5D8DB283"/>
    <w:rsid w:val="5DAD66C8"/>
    <w:rsid w:val="5DC9E4C3"/>
    <w:rsid w:val="5DCB6EA7"/>
    <w:rsid w:val="5DEE1A9C"/>
    <w:rsid w:val="5DF54AF3"/>
    <w:rsid w:val="5DFFBB60"/>
    <w:rsid w:val="5E0C6987"/>
    <w:rsid w:val="5E21EDB0"/>
    <w:rsid w:val="5E4E089C"/>
    <w:rsid w:val="5E566B15"/>
    <w:rsid w:val="5E588E75"/>
    <w:rsid w:val="5E6467EE"/>
    <w:rsid w:val="5E7359C5"/>
    <w:rsid w:val="5E73E1E1"/>
    <w:rsid w:val="5E754698"/>
    <w:rsid w:val="5E8EC451"/>
    <w:rsid w:val="5E997603"/>
    <w:rsid w:val="5E9C5674"/>
    <w:rsid w:val="5EA1F2AD"/>
    <w:rsid w:val="5EB6BBDD"/>
    <w:rsid w:val="5EC2003B"/>
    <w:rsid w:val="5EC97D32"/>
    <w:rsid w:val="5EE7DB38"/>
    <w:rsid w:val="5EEDDA67"/>
    <w:rsid w:val="5F0B4316"/>
    <w:rsid w:val="5F268A1C"/>
    <w:rsid w:val="5F3040CE"/>
    <w:rsid w:val="5F5DD04E"/>
    <w:rsid w:val="5F6277AA"/>
    <w:rsid w:val="5F6385D5"/>
    <w:rsid w:val="5F647EFA"/>
    <w:rsid w:val="5F650348"/>
    <w:rsid w:val="5F76E131"/>
    <w:rsid w:val="5F829103"/>
    <w:rsid w:val="5F843DF9"/>
    <w:rsid w:val="5FA5E96C"/>
    <w:rsid w:val="5FBC0A29"/>
    <w:rsid w:val="5FC23CA6"/>
    <w:rsid w:val="5FDFE871"/>
    <w:rsid w:val="5FE4155A"/>
    <w:rsid w:val="5FE4444D"/>
    <w:rsid w:val="5FF45ED6"/>
    <w:rsid w:val="60042B8E"/>
    <w:rsid w:val="600DA89C"/>
    <w:rsid w:val="602228F4"/>
    <w:rsid w:val="602D2A87"/>
    <w:rsid w:val="6037BD41"/>
    <w:rsid w:val="604B5AB4"/>
    <w:rsid w:val="6065B067"/>
    <w:rsid w:val="606D9446"/>
    <w:rsid w:val="6072379A"/>
    <w:rsid w:val="6081BBE9"/>
    <w:rsid w:val="60A25FCC"/>
    <w:rsid w:val="60A42D4A"/>
    <w:rsid w:val="60B369E1"/>
    <w:rsid w:val="60BB8648"/>
    <w:rsid w:val="60DF235C"/>
    <w:rsid w:val="60FA8F1B"/>
    <w:rsid w:val="61194EB1"/>
    <w:rsid w:val="611DBFF4"/>
    <w:rsid w:val="613954E6"/>
    <w:rsid w:val="6146577E"/>
    <w:rsid w:val="61656315"/>
    <w:rsid w:val="616C0FFC"/>
    <w:rsid w:val="617ED404"/>
    <w:rsid w:val="618C9E20"/>
    <w:rsid w:val="6190285C"/>
    <w:rsid w:val="61A37F0E"/>
    <w:rsid w:val="61C43858"/>
    <w:rsid w:val="61DC1505"/>
    <w:rsid w:val="61E81BD2"/>
    <w:rsid w:val="61EA0EBF"/>
    <w:rsid w:val="61EB0193"/>
    <w:rsid w:val="620D7083"/>
    <w:rsid w:val="620E3E8A"/>
    <w:rsid w:val="621DABFF"/>
    <w:rsid w:val="622DD44A"/>
    <w:rsid w:val="623EE9F1"/>
    <w:rsid w:val="62502D12"/>
    <w:rsid w:val="625C51E4"/>
    <w:rsid w:val="6267F30E"/>
    <w:rsid w:val="62950377"/>
    <w:rsid w:val="62F69620"/>
    <w:rsid w:val="630FBCB9"/>
    <w:rsid w:val="6311ED6B"/>
    <w:rsid w:val="63152A83"/>
    <w:rsid w:val="632EE694"/>
    <w:rsid w:val="63318772"/>
    <w:rsid w:val="6332856B"/>
    <w:rsid w:val="6346617D"/>
    <w:rsid w:val="636CCB22"/>
    <w:rsid w:val="63800CD8"/>
    <w:rsid w:val="6386D1F4"/>
    <w:rsid w:val="638BAFCC"/>
    <w:rsid w:val="638C43B5"/>
    <w:rsid w:val="63F1E4D9"/>
    <w:rsid w:val="63FB9FC3"/>
    <w:rsid w:val="6402DC90"/>
    <w:rsid w:val="640B3179"/>
    <w:rsid w:val="64136836"/>
    <w:rsid w:val="642471D6"/>
    <w:rsid w:val="643B37A4"/>
    <w:rsid w:val="64445B4F"/>
    <w:rsid w:val="64481CBD"/>
    <w:rsid w:val="6449F65A"/>
    <w:rsid w:val="645D5629"/>
    <w:rsid w:val="646F21AE"/>
    <w:rsid w:val="649FEC52"/>
    <w:rsid w:val="64A64AAD"/>
    <w:rsid w:val="64CE950A"/>
    <w:rsid w:val="64DB219F"/>
    <w:rsid w:val="64DF9394"/>
    <w:rsid w:val="64E4ECFE"/>
    <w:rsid w:val="651D1F7A"/>
    <w:rsid w:val="65366283"/>
    <w:rsid w:val="65778909"/>
    <w:rsid w:val="658D6F58"/>
    <w:rsid w:val="65988CE2"/>
    <w:rsid w:val="65BC5863"/>
    <w:rsid w:val="65C3CD0F"/>
    <w:rsid w:val="65C5E22C"/>
    <w:rsid w:val="65CAEAEA"/>
    <w:rsid w:val="65D39777"/>
    <w:rsid w:val="65D91BAF"/>
    <w:rsid w:val="65E68361"/>
    <w:rsid w:val="660815F2"/>
    <w:rsid w:val="66099974"/>
    <w:rsid w:val="660F047B"/>
    <w:rsid w:val="66191EA0"/>
    <w:rsid w:val="662A42CA"/>
    <w:rsid w:val="663AD5AB"/>
    <w:rsid w:val="6647630A"/>
    <w:rsid w:val="664A3E91"/>
    <w:rsid w:val="66B2DB06"/>
    <w:rsid w:val="66B782E0"/>
    <w:rsid w:val="66B91707"/>
    <w:rsid w:val="66CB233B"/>
    <w:rsid w:val="66F7914F"/>
    <w:rsid w:val="66FA7F89"/>
    <w:rsid w:val="67514563"/>
    <w:rsid w:val="675903AB"/>
    <w:rsid w:val="6763B8A3"/>
    <w:rsid w:val="676F0A66"/>
    <w:rsid w:val="67760E98"/>
    <w:rsid w:val="6784B3FD"/>
    <w:rsid w:val="6788315D"/>
    <w:rsid w:val="67B4066E"/>
    <w:rsid w:val="67CE7F6A"/>
    <w:rsid w:val="67DEF34B"/>
    <w:rsid w:val="681E6F69"/>
    <w:rsid w:val="683888C8"/>
    <w:rsid w:val="685B3D45"/>
    <w:rsid w:val="6872D111"/>
    <w:rsid w:val="68796E33"/>
    <w:rsid w:val="6888A1E7"/>
    <w:rsid w:val="688BEBC4"/>
    <w:rsid w:val="68B7EE33"/>
    <w:rsid w:val="68BC760B"/>
    <w:rsid w:val="68C015F0"/>
    <w:rsid w:val="68CB72A7"/>
    <w:rsid w:val="68D20BAF"/>
    <w:rsid w:val="68D7E66C"/>
    <w:rsid w:val="68F31FDB"/>
    <w:rsid w:val="68F49215"/>
    <w:rsid w:val="69234C04"/>
    <w:rsid w:val="692EDDC1"/>
    <w:rsid w:val="6936CF0A"/>
    <w:rsid w:val="6939C247"/>
    <w:rsid w:val="6941799E"/>
    <w:rsid w:val="6946113E"/>
    <w:rsid w:val="6954B198"/>
    <w:rsid w:val="6979BBD0"/>
    <w:rsid w:val="697AC3AC"/>
    <w:rsid w:val="698EFA63"/>
    <w:rsid w:val="699999A8"/>
    <w:rsid w:val="69A090E1"/>
    <w:rsid w:val="69A3A015"/>
    <w:rsid w:val="69A6C4EF"/>
    <w:rsid w:val="69E9BF8C"/>
    <w:rsid w:val="69EE1F34"/>
    <w:rsid w:val="69F36ECC"/>
    <w:rsid w:val="6A0EFAD0"/>
    <w:rsid w:val="6A188268"/>
    <w:rsid w:val="6A39CE1F"/>
    <w:rsid w:val="6A4D0AA0"/>
    <w:rsid w:val="6A5C3458"/>
    <w:rsid w:val="6A85D081"/>
    <w:rsid w:val="6AD0A750"/>
    <w:rsid w:val="6AD35B8C"/>
    <w:rsid w:val="6AF04334"/>
    <w:rsid w:val="6B12BF12"/>
    <w:rsid w:val="6B24AC29"/>
    <w:rsid w:val="6B3E1CC5"/>
    <w:rsid w:val="6B4FC495"/>
    <w:rsid w:val="6B96A5D2"/>
    <w:rsid w:val="6B99FD39"/>
    <w:rsid w:val="6B9B2A6C"/>
    <w:rsid w:val="6B9F7817"/>
    <w:rsid w:val="6BA638FE"/>
    <w:rsid w:val="6BAA8006"/>
    <w:rsid w:val="6BC60CB7"/>
    <w:rsid w:val="6BD5EE40"/>
    <w:rsid w:val="6BE12F88"/>
    <w:rsid w:val="6C027B2E"/>
    <w:rsid w:val="6C06F620"/>
    <w:rsid w:val="6C220025"/>
    <w:rsid w:val="6C3C7992"/>
    <w:rsid w:val="6C57F1E9"/>
    <w:rsid w:val="6C6C0FEF"/>
    <w:rsid w:val="6C738634"/>
    <w:rsid w:val="6C7FBE29"/>
    <w:rsid w:val="6C984D01"/>
    <w:rsid w:val="6C9FF43C"/>
    <w:rsid w:val="6CA48E69"/>
    <w:rsid w:val="6CB2646E"/>
    <w:rsid w:val="6CBD687B"/>
    <w:rsid w:val="6CC1B0D6"/>
    <w:rsid w:val="6CFA3358"/>
    <w:rsid w:val="6D001F52"/>
    <w:rsid w:val="6D0BA8C3"/>
    <w:rsid w:val="6D331547"/>
    <w:rsid w:val="6D42A956"/>
    <w:rsid w:val="6D482F29"/>
    <w:rsid w:val="6D4E2DD9"/>
    <w:rsid w:val="6D581B87"/>
    <w:rsid w:val="6D8A0565"/>
    <w:rsid w:val="6D8C86B4"/>
    <w:rsid w:val="6D94D766"/>
    <w:rsid w:val="6D965FDD"/>
    <w:rsid w:val="6D99C54F"/>
    <w:rsid w:val="6DBA0737"/>
    <w:rsid w:val="6DBEDFFC"/>
    <w:rsid w:val="6DDD7F07"/>
    <w:rsid w:val="6DE92B68"/>
    <w:rsid w:val="6DEB491F"/>
    <w:rsid w:val="6DFCD198"/>
    <w:rsid w:val="6E169ACA"/>
    <w:rsid w:val="6E19ED8C"/>
    <w:rsid w:val="6E1BEF72"/>
    <w:rsid w:val="6E55222C"/>
    <w:rsid w:val="6E6AF8C1"/>
    <w:rsid w:val="6E70191A"/>
    <w:rsid w:val="6E81F6B2"/>
    <w:rsid w:val="6E83E647"/>
    <w:rsid w:val="6E86D412"/>
    <w:rsid w:val="6E9FC67D"/>
    <w:rsid w:val="6EB1A439"/>
    <w:rsid w:val="6EBAB5FD"/>
    <w:rsid w:val="6EC45AE7"/>
    <w:rsid w:val="6F0E89FC"/>
    <w:rsid w:val="6F272318"/>
    <w:rsid w:val="6F27C789"/>
    <w:rsid w:val="6F481DFE"/>
    <w:rsid w:val="6F4EFCFA"/>
    <w:rsid w:val="6F81008C"/>
    <w:rsid w:val="6F8F62BF"/>
    <w:rsid w:val="6FDCEA73"/>
    <w:rsid w:val="6FE79CE5"/>
    <w:rsid w:val="7001658E"/>
    <w:rsid w:val="7001E1AE"/>
    <w:rsid w:val="700A53EB"/>
    <w:rsid w:val="702A74B1"/>
    <w:rsid w:val="70341F49"/>
    <w:rsid w:val="703C851C"/>
    <w:rsid w:val="7054F795"/>
    <w:rsid w:val="70552D28"/>
    <w:rsid w:val="70654E3E"/>
    <w:rsid w:val="7087C3EC"/>
    <w:rsid w:val="7088B981"/>
    <w:rsid w:val="70897138"/>
    <w:rsid w:val="708E0BCD"/>
    <w:rsid w:val="70A06483"/>
    <w:rsid w:val="70BE6C7D"/>
    <w:rsid w:val="70CD0796"/>
    <w:rsid w:val="70F29959"/>
    <w:rsid w:val="70FBBB2E"/>
    <w:rsid w:val="70FC1AE8"/>
    <w:rsid w:val="7128BEB7"/>
    <w:rsid w:val="71521EC1"/>
    <w:rsid w:val="7154956B"/>
    <w:rsid w:val="717B86DF"/>
    <w:rsid w:val="717BB447"/>
    <w:rsid w:val="717F8F8B"/>
    <w:rsid w:val="71974BF7"/>
    <w:rsid w:val="71989D09"/>
    <w:rsid w:val="71BE594B"/>
    <w:rsid w:val="71CFA4B4"/>
    <w:rsid w:val="71D63E46"/>
    <w:rsid w:val="71DC59BE"/>
    <w:rsid w:val="71E0531C"/>
    <w:rsid w:val="71EB9404"/>
    <w:rsid w:val="71FFCA2D"/>
    <w:rsid w:val="720A6BF0"/>
    <w:rsid w:val="720F7E54"/>
    <w:rsid w:val="72145652"/>
    <w:rsid w:val="72363151"/>
    <w:rsid w:val="72556EF1"/>
    <w:rsid w:val="725CA723"/>
    <w:rsid w:val="726E7845"/>
    <w:rsid w:val="7270C2AD"/>
    <w:rsid w:val="7280275A"/>
    <w:rsid w:val="72D6DA3A"/>
    <w:rsid w:val="72DB79E8"/>
    <w:rsid w:val="73118CC3"/>
    <w:rsid w:val="7311DF81"/>
    <w:rsid w:val="731F8134"/>
    <w:rsid w:val="7330DE8C"/>
    <w:rsid w:val="7331A1EA"/>
    <w:rsid w:val="73346878"/>
    <w:rsid w:val="733E276B"/>
    <w:rsid w:val="734641AB"/>
    <w:rsid w:val="7354E10B"/>
    <w:rsid w:val="73682CEB"/>
    <w:rsid w:val="736B3C54"/>
    <w:rsid w:val="737D5BA1"/>
    <w:rsid w:val="738EBD0B"/>
    <w:rsid w:val="738F527F"/>
    <w:rsid w:val="738FFF31"/>
    <w:rsid w:val="73A7E477"/>
    <w:rsid w:val="73C80192"/>
    <w:rsid w:val="73CD75FA"/>
    <w:rsid w:val="73D8C979"/>
    <w:rsid w:val="73DE1515"/>
    <w:rsid w:val="73EA1716"/>
    <w:rsid w:val="73EE7B31"/>
    <w:rsid w:val="73F62D68"/>
    <w:rsid w:val="7403416E"/>
    <w:rsid w:val="742B8595"/>
    <w:rsid w:val="7434A7DC"/>
    <w:rsid w:val="743CFDFF"/>
    <w:rsid w:val="74498945"/>
    <w:rsid w:val="747EE404"/>
    <w:rsid w:val="748128D2"/>
    <w:rsid w:val="7498C998"/>
    <w:rsid w:val="74B5A637"/>
    <w:rsid w:val="74C20D6E"/>
    <w:rsid w:val="74C6A399"/>
    <w:rsid w:val="74CB30BF"/>
    <w:rsid w:val="74F12299"/>
    <w:rsid w:val="74F36C49"/>
    <w:rsid w:val="74F9A908"/>
    <w:rsid w:val="750B30C9"/>
    <w:rsid w:val="750D2E99"/>
    <w:rsid w:val="751D0BAE"/>
    <w:rsid w:val="7521EA26"/>
    <w:rsid w:val="7541ADD3"/>
    <w:rsid w:val="7549FA38"/>
    <w:rsid w:val="7563A829"/>
    <w:rsid w:val="75691689"/>
    <w:rsid w:val="75A926F9"/>
    <w:rsid w:val="75AA5953"/>
    <w:rsid w:val="75BD9188"/>
    <w:rsid w:val="75C3DBCF"/>
    <w:rsid w:val="75CD06A2"/>
    <w:rsid w:val="75DFE669"/>
    <w:rsid w:val="75FD14B6"/>
    <w:rsid w:val="75FE4FDD"/>
    <w:rsid w:val="76188418"/>
    <w:rsid w:val="763FA6DB"/>
    <w:rsid w:val="7641E76B"/>
    <w:rsid w:val="76459D81"/>
    <w:rsid w:val="764A7BB1"/>
    <w:rsid w:val="765245DB"/>
    <w:rsid w:val="7671949B"/>
    <w:rsid w:val="768A99E5"/>
    <w:rsid w:val="769357A2"/>
    <w:rsid w:val="76A8871A"/>
    <w:rsid w:val="76A8A75D"/>
    <w:rsid w:val="76AB30CD"/>
    <w:rsid w:val="76C568DB"/>
    <w:rsid w:val="76DA993F"/>
    <w:rsid w:val="76E3D984"/>
    <w:rsid w:val="76E69741"/>
    <w:rsid w:val="76EEF60D"/>
    <w:rsid w:val="76F7ADC7"/>
    <w:rsid w:val="770EFD34"/>
    <w:rsid w:val="771674B3"/>
    <w:rsid w:val="771CCA20"/>
    <w:rsid w:val="773204A3"/>
    <w:rsid w:val="77343FBE"/>
    <w:rsid w:val="774E5C78"/>
    <w:rsid w:val="774E5D4A"/>
    <w:rsid w:val="779610BC"/>
    <w:rsid w:val="77A1253D"/>
    <w:rsid w:val="77A81BB7"/>
    <w:rsid w:val="77B7B866"/>
    <w:rsid w:val="77C71D64"/>
    <w:rsid w:val="77CD9F6F"/>
    <w:rsid w:val="77D13B18"/>
    <w:rsid w:val="77D55B69"/>
    <w:rsid w:val="77E3C25C"/>
    <w:rsid w:val="77EC7CAD"/>
    <w:rsid w:val="77F79BAE"/>
    <w:rsid w:val="7801EE4B"/>
    <w:rsid w:val="781496EE"/>
    <w:rsid w:val="7816CE0D"/>
    <w:rsid w:val="7826B163"/>
    <w:rsid w:val="7826D486"/>
    <w:rsid w:val="7832031D"/>
    <w:rsid w:val="7859D916"/>
    <w:rsid w:val="786382D9"/>
    <w:rsid w:val="787F0E50"/>
    <w:rsid w:val="789AC9B6"/>
    <w:rsid w:val="78A75887"/>
    <w:rsid w:val="78B4B751"/>
    <w:rsid w:val="78D5244C"/>
    <w:rsid w:val="78DE70B4"/>
    <w:rsid w:val="78E0EA00"/>
    <w:rsid w:val="78ED10A1"/>
    <w:rsid w:val="78F86447"/>
    <w:rsid w:val="78F93441"/>
    <w:rsid w:val="7907DF14"/>
    <w:rsid w:val="791A65CF"/>
    <w:rsid w:val="791C1493"/>
    <w:rsid w:val="792FF049"/>
    <w:rsid w:val="7934FCC0"/>
    <w:rsid w:val="79389AE1"/>
    <w:rsid w:val="79578067"/>
    <w:rsid w:val="79679436"/>
    <w:rsid w:val="79801862"/>
    <w:rsid w:val="79A5F0AD"/>
    <w:rsid w:val="79A65BA8"/>
    <w:rsid w:val="79B4EAFB"/>
    <w:rsid w:val="79BC8C49"/>
    <w:rsid w:val="79E0F046"/>
    <w:rsid w:val="79E46A1E"/>
    <w:rsid w:val="79F07CD1"/>
    <w:rsid w:val="7A09F998"/>
    <w:rsid w:val="7A0C5D04"/>
    <w:rsid w:val="7A0C7234"/>
    <w:rsid w:val="7A0E9C0C"/>
    <w:rsid w:val="7A157DD5"/>
    <w:rsid w:val="7A1ACB91"/>
    <w:rsid w:val="7A23862C"/>
    <w:rsid w:val="7A24C567"/>
    <w:rsid w:val="7A26B231"/>
    <w:rsid w:val="7A363631"/>
    <w:rsid w:val="7A390342"/>
    <w:rsid w:val="7A3AF1DA"/>
    <w:rsid w:val="7A3F698D"/>
    <w:rsid w:val="7A4C46F1"/>
    <w:rsid w:val="7A7D00F6"/>
    <w:rsid w:val="7AAD860D"/>
    <w:rsid w:val="7AB57056"/>
    <w:rsid w:val="7AC0601B"/>
    <w:rsid w:val="7AC9C9A5"/>
    <w:rsid w:val="7AD06B2C"/>
    <w:rsid w:val="7ADDED72"/>
    <w:rsid w:val="7AE12B5C"/>
    <w:rsid w:val="7AEDD1B1"/>
    <w:rsid w:val="7AF0BB6E"/>
    <w:rsid w:val="7B0942FD"/>
    <w:rsid w:val="7B1BD650"/>
    <w:rsid w:val="7B2B2125"/>
    <w:rsid w:val="7B4901D3"/>
    <w:rsid w:val="7B4EBBC5"/>
    <w:rsid w:val="7B717C3E"/>
    <w:rsid w:val="7B7900E0"/>
    <w:rsid w:val="7B89C3B4"/>
    <w:rsid w:val="7B979881"/>
    <w:rsid w:val="7B9F4BE2"/>
    <w:rsid w:val="7BAD40B4"/>
    <w:rsid w:val="7BD1827A"/>
    <w:rsid w:val="7BDA0A62"/>
    <w:rsid w:val="7BDE2F51"/>
    <w:rsid w:val="7BF0BFC1"/>
    <w:rsid w:val="7BF723A7"/>
    <w:rsid w:val="7C0C8A38"/>
    <w:rsid w:val="7C5B5A1F"/>
    <w:rsid w:val="7C5D8D3B"/>
    <w:rsid w:val="7C805F38"/>
    <w:rsid w:val="7C85AA2E"/>
    <w:rsid w:val="7C8DA599"/>
    <w:rsid w:val="7CB64585"/>
    <w:rsid w:val="7CC24282"/>
    <w:rsid w:val="7CC6ACA0"/>
    <w:rsid w:val="7CC6B0FE"/>
    <w:rsid w:val="7CF23F78"/>
    <w:rsid w:val="7D0A06FA"/>
    <w:rsid w:val="7D113F3B"/>
    <w:rsid w:val="7D18E174"/>
    <w:rsid w:val="7D1C6C8E"/>
    <w:rsid w:val="7D317994"/>
    <w:rsid w:val="7D550C1D"/>
    <w:rsid w:val="7D76B5CD"/>
    <w:rsid w:val="7D879945"/>
    <w:rsid w:val="7D9C152C"/>
    <w:rsid w:val="7DA9B37E"/>
    <w:rsid w:val="7DBEB1FA"/>
    <w:rsid w:val="7DC382D2"/>
    <w:rsid w:val="7DFAA685"/>
    <w:rsid w:val="7E00A3AD"/>
    <w:rsid w:val="7E1615CF"/>
    <w:rsid w:val="7E2735BB"/>
    <w:rsid w:val="7E2D8AA8"/>
    <w:rsid w:val="7E2E20CC"/>
    <w:rsid w:val="7E40E18A"/>
    <w:rsid w:val="7E54C8D6"/>
    <w:rsid w:val="7E80C148"/>
    <w:rsid w:val="7E991F06"/>
    <w:rsid w:val="7E993821"/>
    <w:rsid w:val="7EA47D38"/>
    <w:rsid w:val="7EA882BB"/>
    <w:rsid w:val="7EA95673"/>
    <w:rsid w:val="7EAD3549"/>
    <w:rsid w:val="7EB3E38A"/>
    <w:rsid w:val="7EDDF05C"/>
    <w:rsid w:val="7EF0B952"/>
    <w:rsid w:val="7EF7245F"/>
    <w:rsid w:val="7F00D2CC"/>
    <w:rsid w:val="7F0710C6"/>
    <w:rsid w:val="7F07B5F3"/>
    <w:rsid w:val="7F0A2F04"/>
    <w:rsid w:val="7F20CDAB"/>
    <w:rsid w:val="7F32FED8"/>
    <w:rsid w:val="7F5AE9DC"/>
    <w:rsid w:val="7F63ACC1"/>
    <w:rsid w:val="7F6C4187"/>
    <w:rsid w:val="7F7488B1"/>
    <w:rsid w:val="7F8F7FA6"/>
    <w:rsid w:val="7FDC8BA4"/>
    <w:rsid w:val="7FDE8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B9B60"/>
  <w15:chartTrackingRefBased/>
  <w15:docId w15:val="{ED6FEBA1-08CA-4B78-B5E8-37594613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iPriority="0" w:unhideWhenUsed="1"/>
    <w:lsdException w:name="index 5" w:semiHidden="1" w:uiPriority="0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120"/>
    <w:pPr>
      <w:tabs>
        <w:tab w:val="left" w:pos="1134"/>
      </w:tabs>
      <w:spacing w:before="120" w:after="120" w:line="300" w:lineRule="auto"/>
    </w:pPr>
    <w:rPr>
      <w:rFonts w:ascii="Montserrat" w:hAnsi="Montserrat"/>
      <w:sz w:val="22"/>
      <w:lang w:val="en-US"/>
    </w:rPr>
  </w:style>
  <w:style w:type="paragraph" w:styleId="Heading1">
    <w:name w:val="heading 1"/>
    <w:next w:val="Normal"/>
    <w:link w:val="Heading1Char"/>
    <w:qFormat/>
    <w:rsid w:val="00D63120"/>
    <w:pPr>
      <w:keepNext/>
      <w:pageBreakBefore/>
      <w:numPr>
        <w:numId w:val="2"/>
      </w:numPr>
      <w:spacing w:before="60" w:after="240" w:line="300" w:lineRule="auto"/>
      <w:outlineLvl w:val="0"/>
    </w:pPr>
    <w:rPr>
      <w:rFonts w:ascii="Montserrat" w:hAnsi="Montserrat" w:cs="Arial"/>
      <w:bCs/>
      <w:color w:val="1F4E79" w:themeColor="accent1" w:themeShade="80"/>
      <w:kern w:val="32"/>
      <w:sz w:val="36"/>
      <w:szCs w:val="44"/>
      <w:lang w:val="en-US"/>
    </w:rPr>
  </w:style>
  <w:style w:type="paragraph" w:styleId="Heading2">
    <w:name w:val="heading 2"/>
    <w:next w:val="Normal"/>
    <w:link w:val="Heading2Char"/>
    <w:qFormat/>
    <w:rsid w:val="00D63120"/>
    <w:pPr>
      <w:keepNext/>
      <w:numPr>
        <w:ilvl w:val="1"/>
        <w:numId w:val="2"/>
      </w:numPr>
      <w:spacing w:before="240" w:after="120" w:line="300" w:lineRule="auto"/>
      <w:outlineLvl w:val="1"/>
    </w:pPr>
    <w:rPr>
      <w:rFonts w:ascii="Montserrat" w:hAnsi="Montserrat" w:cs="Arial"/>
      <w:bCs/>
      <w:iCs/>
      <w:color w:val="1F4E79" w:themeColor="accent1" w:themeShade="80"/>
      <w:sz w:val="32"/>
      <w:szCs w:val="32"/>
      <w:lang w:val="en-US"/>
    </w:rPr>
  </w:style>
  <w:style w:type="paragraph" w:styleId="Heading3">
    <w:name w:val="heading 3"/>
    <w:next w:val="Normal"/>
    <w:qFormat/>
    <w:rsid w:val="00D63120"/>
    <w:pPr>
      <w:keepNext/>
      <w:numPr>
        <w:ilvl w:val="2"/>
        <w:numId w:val="2"/>
      </w:numPr>
      <w:spacing w:before="180" w:after="120" w:line="300" w:lineRule="auto"/>
      <w:outlineLvl w:val="2"/>
    </w:pPr>
    <w:rPr>
      <w:rFonts w:ascii="Montserrat" w:hAnsi="Montserrat" w:cs="Arial"/>
      <w:bCs/>
      <w:color w:val="1F4E79" w:themeColor="accent1" w:themeShade="80"/>
      <w:sz w:val="28"/>
      <w:szCs w:val="28"/>
      <w:lang w:val="en-US"/>
    </w:rPr>
  </w:style>
  <w:style w:type="paragraph" w:styleId="Heading4">
    <w:name w:val="heading 4"/>
    <w:next w:val="Normal"/>
    <w:link w:val="Heading4Char"/>
    <w:qFormat/>
    <w:rsid w:val="00D63120"/>
    <w:pPr>
      <w:keepNext/>
      <w:numPr>
        <w:ilvl w:val="3"/>
        <w:numId w:val="2"/>
      </w:numPr>
      <w:spacing w:before="240" w:after="120" w:line="300" w:lineRule="auto"/>
      <w:outlineLvl w:val="3"/>
    </w:pPr>
    <w:rPr>
      <w:rFonts w:ascii="Montserrat" w:hAnsi="Montserrat"/>
      <w:bCs/>
      <w:color w:val="1F4E79" w:themeColor="accent1" w:themeShade="80"/>
      <w:sz w:val="24"/>
      <w:szCs w:val="24"/>
      <w:lang w:val="en-US"/>
    </w:rPr>
  </w:style>
  <w:style w:type="paragraph" w:styleId="Heading5">
    <w:name w:val="heading 5"/>
    <w:next w:val="Normal"/>
    <w:qFormat/>
    <w:rsid w:val="00D63120"/>
    <w:pPr>
      <w:keepNext/>
      <w:numPr>
        <w:ilvl w:val="4"/>
        <w:numId w:val="2"/>
      </w:numPr>
      <w:spacing w:before="240" w:after="60" w:line="300" w:lineRule="auto"/>
      <w:outlineLvl w:val="4"/>
    </w:pPr>
    <w:rPr>
      <w:rFonts w:ascii="Montserrat" w:hAnsi="Montserrat"/>
      <w:bCs/>
      <w:iCs/>
      <w:color w:val="282282"/>
      <w:lang w:val="en-US"/>
    </w:rPr>
  </w:style>
  <w:style w:type="paragraph" w:styleId="Heading6">
    <w:name w:val="heading 6"/>
    <w:next w:val="Normal"/>
    <w:qFormat/>
    <w:rsid w:val="0046286F"/>
    <w:pPr>
      <w:numPr>
        <w:ilvl w:val="5"/>
        <w:numId w:val="2"/>
      </w:numPr>
      <w:spacing w:before="240" w:after="60" w:line="300" w:lineRule="auto"/>
      <w:outlineLvl w:val="5"/>
    </w:pPr>
    <w:rPr>
      <w:rFonts w:ascii="Arial" w:hAnsi="Arial"/>
      <w:bCs/>
      <w:color w:val="282282"/>
      <w:sz w:val="18"/>
      <w:szCs w:val="18"/>
      <w:lang w:val="en-US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tabs>
        <w:tab w:val="clear" w:pos="1134"/>
      </w:tabs>
      <w:spacing w:before="240" w:after="60"/>
      <w:outlineLvl w:val="6"/>
    </w:pPr>
    <w:rPr>
      <w:color w:val="003366"/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tabs>
        <w:tab w:val="clear" w:pos="1134"/>
      </w:tabs>
      <w:spacing w:before="240" w:after="60"/>
      <w:outlineLvl w:val="7"/>
    </w:pPr>
    <w:rPr>
      <w:i/>
      <w:iCs/>
      <w:color w:val="003366"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tabs>
        <w:tab w:val="clear" w:pos="1134"/>
      </w:tabs>
      <w:spacing w:before="240" w:after="60"/>
      <w:outlineLvl w:val="8"/>
    </w:pPr>
    <w:rPr>
      <w:rFonts w:cs="Arial"/>
      <w:color w:val="00336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ankFooter">
    <w:name w:val="Blank Footer"/>
    <w:semiHidden/>
    <w:pPr>
      <w:spacing w:before="60" w:after="60" w:line="300" w:lineRule="auto"/>
    </w:pPr>
    <w:rPr>
      <w:rFonts w:ascii="Helvetica" w:hAnsi="Helvetica"/>
    </w:rPr>
  </w:style>
  <w:style w:type="paragraph" w:customStyle="1" w:styleId="BlankHeader">
    <w:name w:val="Blank Header"/>
    <w:semiHidden/>
    <w:pPr>
      <w:spacing w:before="60" w:after="60" w:line="300" w:lineRule="auto"/>
    </w:pPr>
    <w:rPr>
      <w:rFonts w:ascii="Helvetica" w:hAnsi="Helvetica"/>
      <w:szCs w:val="24"/>
    </w:rPr>
  </w:style>
  <w:style w:type="paragraph" w:customStyle="1" w:styleId="CompanyAddress">
    <w:name w:val="Company Address"/>
    <w:semiHidden/>
    <w:rsid w:val="00C20E50"/>
    <w:pPr>
      <w:spacing w:before="120" w:after="900" w:line="480" w:lineRule="auto"/>
      <w:ind w:left="567" w:right="567"/>
      <w:contextualSpacing/>
      <w:jc w:val="center"/>
    </w:pPr>
    <w:rPr>
      <w:rFonts w:ascii="Arial" w:hAnsi="Arial" w:cs="Tahoma"/>
      <w:i/>
      <w:sz w:val="16"/>
      <w:szCs w:val="16"/>
    </w:rPr>
  </w:style>
  <w:style w:type="paragraph" w:customStyle="1" w:styleId="Disclaimer">
    <w:name w:val="Disclaimer"/>
    <w:rsid w:val="00C20E50"/>
    <w:pPr>
      <w:spacing w:before="60" w:after="60" w:line="300" w:lineRule="auto"/>
      <w:ind w:left="567" w:right="1134"/>
    </w:pPr>
    <w:rPr>
      <w:rFonts w:ascii="Arial" w:hAnsi="Arial"/>
      <w:sz w:val="16"/>
      <w:lang w:val="en-US"/>
    </w:rPr>
  </w:style>
  <w:style w:type="character" w:customStyle="1" w:styleId="Bold">
    <w:name w:val="Bold"/>
    <w:aliases w:val="b"/>
    <w:rPr>
      <w:b/>
    </w:rPr>
  </w:style>
  <w:style w:type="paragraph" w:customStyle="1" w:styleId="BulletedList">
    <w:name w:val="Bulleted List"/>
    <w:pPr>
      <w:numPr>
        <w:numId w:val="1"/>
      </w:numPr>
      <w:spacing w:before="60" w:after="60" w:line="300" w:lineRule="auto"/>
    </w:pPr>
    <w:rPr>
      <w:rFonts w:ascii="Helvetica" w:hAnsi="Helvetica"/>
    </w:rPr>
  </w:style>
  <w:style w:type="paragraph" w:customStyle="1" w:styleId="Code">
    <w:name w:val="Code"/>
    <w:basedOn w:val="Normal"/>
    <w:rsid w:val="0046286F"/>
    <w:rPr>
      <w:rFonts w:ascii="Courier New" w:hAnsi="Courier New"/>
      <w:sz w:val="16"/>
      <w:szCs w:val="1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Heading1Char">
    <w:name w:val="Heading 1 Char"/>
    <w:basedOn w:val="DefaultParagraphFont"/>
    <w:link w:val="Heading1"/>
    <w:rsid w:val="00D63120"/>
    <w:rPr>
      <w:rFonts w:ascii="Montserrat" w:hAnsi="Montserrat" w:cs="Arial"/>
      <w:bCs/>
      <w:color w:val="1F4E79" w:themeColor="accent1" w:themeShade="80"/>
      <w:kern w:val="32"/>
      <w:sz w:val="36"/>
      <w:szCs w:val="44"/>
      <w:lang w:val="en-US"/>
    </w:rPr>
  </w:style>
  <w:style w:type="paragraph" w:customStyle="1" w:styleId="VersionNumber">
    <w:name w:val="Version Number"/>
    <w:semiHidden/>
    <w:pPr>
      <w:spacing w:before="160" w:after="60"/>
      <w:jc w:val="right"/>
    </w:pPr>
    <w:rPr>
      <w:rFonts w:ascii="Helvetica" w:hAnsi="Helvetica"/>
      <w:color w:val="003366"/>
      <w:szCs w:val="24"/>
    </w:rPr>
  </w:style>
  <w:style w:type="paragraph" w:customStyle="1" w:styleId="DocumentSubtitle">
    <w:name w:val="Document Subtitle"/>
    <w:rsid w:val="00A24859"/>
    <w:pPr>
      <w:spacing w:before="120" w:after="120"/>
      <w:jc w:val="right"/>
    </w:pPr>
    <w:rPr>
      <w:rFonts w:ascii="Helvetica" w:hAnsi="Helvetica"/>
      <w:b/>
      <w:color w:val="282282"/>
      <w:sz w:val="36"/>
      <w:szCs w:val="24"/>
      <w:lang w:val="en-US"/>
    </w:rPr>
  </w:style>
  <w:style w:type="paragraph" w:customStyle="1" w:styleId="DocumentTitle">
    <w:name w:val="Document Title"/>
    <w:next w:val="Normal"/>
    <w:rsid w:val="00D50069"/>
    <w:pPr>
      <w:spacing w:before="600" w:line="216" w:lineRule="auto"/>
      <w:jc w:val="right"/>
    </w:pPr>
    <w:rPr>
      <w:rFonts w:ascii="Helvetica" w:hAnsi="Helvetica"/>
      <w:b/>
      <w:color w:val="AD052E"/>
      <w:spacing w:val="-20"/>
      <w:kern w:val="48"/>
      <w:sz w:val="96"/>
      <w:szCs w:val="48"/>
      <w:lang w:val="en-US"/>
    </w:rPr>
  </w:style>
  <w:style w:type="paragraph" w:customStyle="1" w:styleId="Note">
    <w:name w:val="Note"/>
    <w:link w:val="NoteChar"/>
    <w:qFormat/>
    <w:rsid w:val="00F81913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2F2F2" w:themeFill="background1" w:themeFillShade="F2"/>
      <w:spacing w:before="120" w:after="12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rsid w:val="00A2398E"/>
    <w:pPr>
      <w:pBdr>
        <w:top w:val="single" w:sz="4" w:space="1" w:color="808080" w:themeColor="background1" w:themeShade="80"/>
      </w:pBdr>
      <w:tabs>
        <w:tab w:val="right" w:pos="9072"/>
      </w:tabs>
      <w:spacing w:before="180" w:after="60" w:line="300" w:lineRule="auto"/>
    </w:pPr>
    <w:rPr>
      <w:rFonts w:ascii="Helvetica" w:hAnsi="Helvetica"/>
      <w:color w:val="808080" w:themeColor="background1" w:themeShade="80"/>
      <w:sz w:val="16"/>
      <w:szCs w:val="16"/>
      <w:lang w:val="en-US"/>
    </w:rPr>
  </w:style>
  <w:style w:type="paragraph" w:styleId="FootnoteText">
    <w:name w:val="footnote text"/>
    <w:basedOn w:val="Normal"/>
    <w:semiHidden/>
    <w:pPr>
      <w:tabs>
        <w:tab w:val="clear" w:pos="1134"/>
      </w:tabs>
      <w:spacing w:line="240" w:lineRule="auto"/>
      <w:ind w:left="113" w:hanging="113"/>
      <w:jc w:val="both"/>
    </w:pPr>
    <w:rPr>
      <w:rFonts w:eastAsia="Times New Roman"/>
      <w:sz w:val="16"/>
      <w:lang w:eastAsia="en-US"/>
    </w:rPr>
  </w:style>
  <w:style w:type="paragraph" w:customStyle="1" w:styleId="FPProductLogo">
    <w:name w:val="FP Product Logo"/>
    <w:semiHidden/>
    <w:pPr>
      <w:spacing w:before="100"/>
      <w:jc w:val="right"/>
    </w:pPr>
    <w:rPr>
      <w:rFonts w:ascii="Helvetica" w:hAnsi="Helvetica"/>
      <w:sz w:val="24"/>
      <w:szCs w:val="24"/>
    </w:rPr>
  </w:style>
  <w:style w:type="paragraph" w:customStyle="1" w:styleId="FPProductPicture">
    <w:name w:val="FP Product Picture"/>
    <w:next w:val="FPProductLogo"/>
    <w:semiHidden/>
    <w:pPr>
      <w:jc w:val="right"/>
    </w:pPr>
    <w:rPr>
      <w:rFonts w:ascii="Helvetica" w:hAnsi="Helvetica"/>
      <w:sz w:val="24"/>
      <w:szCs w:val="24"/>
    </w:rPr>
  </w:style>
  <w:style w:type="paragraph" w:styleId="Header">
    <w:name w:val="header"/>
    <w:aliases w:val="Header style"/>
    <w:rsid w:val="00A2398E"/>
    <w:pPr>
      <w:pBdr>
        <w:bottom w:val="single" w:sz="4" w:space="1" w:color="808080" w:themeColor="background1" w:themeShade="80"/>
      </w:pBdr>
      <w:tabs>
        <w:tab w:val="right" w:pos="9072"/>
      </w:tabs>
      <w:spacing w:before="60" w:after="180" w:line="300" w:lineRule="auto"/>
    </w:pPr>
    <w:rPr>
      <w:rFonts w:ascii="Helvetica" w:hAnsi="Helvetica"/>
      <w:color w:val="808080" w:themeColor="background1" w:themeShade="80"/>
      <w:lang w:val="en-US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tabs>
        <w:tab w:val="clear" w:pos="1134"/>
      </w:tabs>
      <w:ind w:left="200" w:hanging="200"/>
    </w:pPr>
  </w:style>
  <w:style w:type="character" w:customStyle="1" w:styleId="Italic">
    <w:name w:val="Italic"/>
    <w:rPr>
      <w:i/>
    </w:rPr>
  </w:style>
  <w:style w:type="paragraph" w:customStyle="1" w:styleId="NumberedList">
    <w:name w:val="Numbered List"/>
    <w:rsid w:val="0046286F"/>
    <w:pPr>
      <w:tabs>
        <w:tab w:val="left" w:pos="1134"/>
      </w:tabs>
      <w:spacing w:before="120" w:after="120" w:line="300" w:lineRule="auto"/>
      <w:ind w:left="1134" w:hanging="567"/>
    </w:pPr>
    <w:rPr>
      <w:rFonts w:ascii="Helvetica" w:hAnsi="Helvetica"/>
      <w:lang w:val="en-US"/>
    </w:rPr>
  </w:style>
  <w:style w:type="paragraph" w:customStyle="1" w:styleId="Appendix">
    <w:name w:val="Appendix"/>
    <w:next w:val="Normal"/>
    <w:semiHidden/>
    <w:pPr>
      <w:keepNext/>
      <w:pageBreakBefore/>
      <w:numPr>
        <w:numId w:val="3"/>
      </w:numPr>
      <w:tabs>
        <w:tab w:val="clear" w:pos="432"/>
        <w:tab w:val="left" w:pos="1134"/>
      </w:tabs>
      <w:spacing w:before="60" w:after="240" w:line="300" w:lineRule="auto"/>
      <w:ind w:left="1134" w:hanging="1134"/>
    </w:pPr>
    <w:rPr>
      <w:rFonts w:ascii="Helvetica" w:hAnsi="Helvetica" w:cs="Arial"/>
      <w:b/>
      <w:bCs/>
      <w:color w:val="98968A"/>
      <w:kern w:val="32"/>
      <w:sz w:val="48"/>
      <w:szCs w:val="48"/>
    </w:rPr>
  </w:style>
  <w:style w:type="paragraph" w:customStyle="1" w:styleId="TableText">
    <w:name w:val="TableText"/>
    <w:basedOn w:val="Normal"/>
    <w:rsid w:val="0046286F"/>
    <w:pPr>
      <w:tabs>
        <w:tab w:val="clear" w:pos="1134"/>
      </w:tabs>
      <w:spacing w:before="40" w:after="40" w:line="240" w:lineRule="auto"/>
    </w:pPr>
    <w:rPr>
      <w:rFonts w:eastAsia="Times New Roman"/>
      <w:sz w:val="18"/>
      <w:szCs w:val="24"/>
      <w:lang w:eastAsia="en-US"/>
    </w:rPr>
  </w:style>
  <w:style w:type="paragraph" w:styleId="TOC1">
    <w:name w:val="toc 1"/>
    <w:next w:val="Normal"/>
    <w:uiPriority w:val="39"/>
    <w:rsid w:val="00B64BC2"/>
    <w:pPr>
      <w:spacing w:before="120" w:line="300" w:lineRule="auto"/>
    </w:pPr>
    <w:rPr>
      <w:rFonts w:asciiTheme="minorHAnsi" w:hAnsiTheme="minorHAnsi" w:cstheme="minorHAnsi"/>
      <w:b/>
      <w:bCs/>
      <w:i/>
      <w:iCs/>
      <w:sz w:val="24"/>
      <w:szCs w:val="24"/>
      <w:lang w:val="en-US"/>
    </w:rPr>
  </w:style>
  <w:style w:type="paragraph" w:styleId="TOC2">
    <w:name w:val="toc 2"/>
    <w:next w:val="Normal"/>
    <w:uiPriority w:val="39"/>
    <w:rsid w:val="008C77F6"/>
    <w:pPr>
      <w:spacing w:before="120" w:line="300" w:lineRule="auto"/>
      <w:ind w:left="220"/>
    </w:pPr>
    <w:rPr>
      <w:rFonts w:asciiTheme="minorHAnsi" w:hAnsiTheme="minorHAnsi" w:cstheme="minorHAnsi"/>
      <w:b/>
      <w:bCs/>
      <w:sz w:val="22"/>
      <w:szCs w:val="22"/>
      <w:lang w:val="en-US"/>
    </w:rPr>
  </w:style>
  <w:style w:type="paragraph" w:styleId="TOC3">
    <w:name w:val="toc 3"/>
    <w:basedOn w:val="Normal"/>
    <w:next w:val="Normal"/>
    <w:uiPriority w:val="39"/>
    <w:rsid w:val="0095746F"/>
    <w:pPr>
      <w:tabs>
        <w:tab w:val="clear" w:pos="1134"/>
      </w:tabs>
      <w:spacing w:before="0" w:after="0"/>
      <w:ind w:left="440"/>
    </w:pPr>
    <w:rPr>
      <w:rFonts w:asciiTheme="minorHAnsi" w:hAnsiTheme="minorHAnsi" w:cstheme="minorHAnsi"/>
      <w:sz w:val="20"/>
    </w:rPr>
  </w:style>
  <w:style w:type="paragraph" w:customStyle="1" w:styleId="TOCHeader">
    <w:name w:val="TOC Header"/>
    <w:rsid w:val="002504E7"/>
    <w:pPr>
      <w:keepNext/>
      <w:spacing w:before="60" w:after="240"/>
    </w:pPr>
    <w:rPr>
      <w:rFonts w:ascii="Century Gothic" w:hAnsi="Century Gothic"/>
      <w:color w:val="1F4E79" w:themeColor="accent1" w:themeShade="80"/>
      <w:kern w:val="48"/>
      <w:sz w:val="48"/>
      <w:szCs w:val="48"/>
    </w:rPr>
  </w:style>
  <w:style w:type="paragraph" w:customStyle="1" w:styleId="BulletedList2">
    <w:name w:val="Bulleted List 2"/>
    <w:rsid w:val="00CD6E26"/>
    <w:pPr>
      <w:numPr>
        <w:numId w:val="4"/>
      </w:numPr>
      <w:tabs>
        <w:tab w:val="clear" w:pos="1494"/>
        <w:tab w:val="left" w:pos="1701"/>
      </w:tabs>
      <w:spacing w:before="60" w:after="60" w:line="300" w:lineRule="auto"/>
      <w:ind w:left="1701" w:hanging="567"/>
    </w:pPr>
    <w:rPr>
      <w:rFonts w:ascii="Helvetica" w:eastAsia="Times New Roman" w:hAnsi="Helvetica"/>
      <w:lang w:val="en-US"/>
    </w:rPr>
  </w:style>
  <w:style w:type="paragraph" w:customStyle="1" w:styleId="Comments">
    <w:name w:val="Comments"/>
    <w:rsid w:val="009960DB"/>
    <w:pPr>
      <w:pBdr>
        <w:top w:val="single" w:sz="4" w:space="1" w:color="282282"/>
        <w:left w:val="single" w:sz="4" w:space="4" w:color="282282"/>
        <w:bottom w:val="single" w:sz="4" w:space="1" w:color="282282"/>
        <w:right w:val="single" w:sz="4" w:space="4" w:color="282282"/>
      </w:pBdr>
      <w:shd w:val="clear" w:color="auto" w:fill="EAEAEA"/>
      <w:spacing w:before="120" w:after="120" w:line="300" w:lineRule="auto"/>
      <w:ind w:left="113"/>
    </w:pPr>
    <w:rPr>
      <w:rFonts w:ascii="Helvetica" w:hAnsi="Helvetica"/>
      <w:color w:val="282282"/>
      <w:lang w:val="en-US"/>
    </w:rPr>
  </w:style>
  <w:style w:type="character" w:customStyle="1" w:styleId="Style18ptCustomColor">
    <w:name w:val="Style 18 pt Custom Color"/>
    <w:basedOn w:val="DefaultParagraphFont"/>
    <w:rsid w:val="0046286F"/>
    <w:rPr>
      <w:color w:val="282282"/>
      <w:sz w:val="36"/>
      <w:lang w:val="en-US"/>
    </w:rPr>
  </w:style>
  <w:style w:type="paragraph" w:customStyle="1" w:styleId="BulletedList3">
    <w:name w:val="Bulleted List 3"/>
    <w:rsid w:val="00CD6E26"/>
    <w:pPr>
      <w:numPr>
        <w:numId w:val="5"/>
      </w:numPr>
      <w:tabs>
        <w:tab w:val="clear" w:pos="2421"/>
        <w:tab w:val="left" w:pos="2268"/>
      </w:tabs>
      <w:snapToGrid w:val="0"/>
      <w:spacing w:before="60" w:after="60" w:line="300" w:lineRule="auto"/>
      <w:ind w:left="2268" w:hanging="567"/>
    </w:pPr>
    <w:rPr>
      <w:rFonts w:ascii="Helvetica" w:eastAsia="MS PGothic" w:hAnsi="Helvetica"/>
      <w:lang w:val="en-US"/>
    </w:rPr>
  </w:style>
  <w:style w:type="paragraph" w:customStyle="1" w:styleId="DocumentVersion">
    <w:name w:val="Document Version"/>
    <w:basedOn w:val="VersionNumber"/>
    <w:semiHidden/>
    <w:rsid w:val="0046286F"/>
    <w:rPr>
      <w:color w:val="AD052E"/>
      <w:szCs w:val="20"/>
      <w:lang w:val="en-US"/>
    </w:rPr>
  </w:style>
  <w:style w:type="paragraph" w:styleId="BodyText">
    <w:name w:val="Body Text"/>
    <w:aliases w:val="Bullet,bt"/>
    <w:basedOn w:val="Normal"/>
    <w:pPr>
      <w:numPr>
        <w:numId w:val="7"/>
      </w:numPr>
    </w:pPr>
  </w:style>
  <w:style w:type="paragraph" w:customStyle="1" w:styleId="ReviewGate">
    <w:name w:val="Review Gate"/>
    <w:rsid w:val="00770AE3"/>
    <w:pPr>
      <w:tabs>
        <w:tab w:val="right" w:pos="5580"/>
      </w:tabs>
      <w:adjustRightInd w:val="0"/>
      <w:spacing w:before="100" w:beforeAutospacing="1" w:after="240"/>
      <w:jc w:val="center"/>
    </w:pPr>
    <w:rPr>
      <w:rFonts w:ascii="Helvetica" w:hAnsi="Helvetica" w:cs="Arial"/>
      <w:b/>
      <w:bCs/>
      <w:color w:val="98968A"/>
      <w:kern w:val="32"/>
      <w:sz w:val="56"/>
      <w:szCs w:val="44"/>
      <w:lang w:val="en-US"/>
    </w:rPr>
  </w:style>
  <w:style w:type="paragraph" w:customStyle="1" w:styleId="TableHeading">
    <w:name w:val="Table Heading"/>
    <w:rsid w:val="007E4356"/>
    <w:pPr>
      <w:spacing w:before="60" w:after="60"/>
    </w:pPr>
    <w:rPr>
      <w:rFonts w:ascii="Helvetica" w:hAnsi="Helvetica" w:cs="Arial"/>
      <w:b/>
      <w:bCs/>
      <w:color w:val="282282"/>
      <w:kern w:val="32"/>
      <w:sz w:val="22"/>
      <w:szCs w:val="28"/>
      <w:lang w:val="en-US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095ADD"/>
    <w:pPr>
      <w:jc w:val="center"/>
    </w:pPr>
    <w:rPr>
      <w:bCs/>
      <w:i/>
    </w:rPr>
  </w:style>
  <w:style w:type="paragraph" w:styleId="HTMLPreformatted">
    <w:name w:val="HTML Preformatted"/>
    <w:basedOn w:val="Normal"/>
    <w:pPr>
      <w:tabs>
        <w:tab w:val="clear" w:pos="1134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Arial Unicode MS" w:eastAsia="Courier New" w:hAnsi="Arial Unicode MS" w:cs="Courier New"/>
      <w:lang w:eastAsia="en-US"/>
    </w:rPr>
  </w:style>
  <w:style w:type="character" w:styleId="HTMLCode">
    <w:name w:val="HTML Code"/>
    <w:basedOn w:val="DefaultParagraphFont"/>
    <w:uiPriority w:val="99"/>
    <w:rPr>
      <w:rFonts w:ascii="Arial Unicode MS" w:eastAsia="Courier New" w:hAnsi="Arial Unicode MS" w:cs="Courier Ne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ableofFigures">
    <w:name w:val="table of figures"/>
    <w:basedOn w:val="Normal"/>
    <w:next w:val="Normal"/>
    <w:semiHidden/>
    <w:pPr>
      <w:tabs>
        <w:tab w:val="clear" w:pos="1134"/>
      </w:tabs>
      <w:spacing w:before="0" w:after="0"/>
    </w:pPr>
    <w:rPr>
      <w:rFonts w:ascii="Times New Roman" w:hAnsi="Times New Roman"/>
      <w:i/>
      <w:iCs/>
    </w:rPr>
  </w:style>
  <w:style w:type="paragraph" w:styleId="NormalWeb">
    <w:name w:val="Normal (Web)"/>
    <w:basedOn w:val="Normal"/>
    <w:uiPriority w:val="99"/>
    <w:pPr>
      <w:tabs>
        <w:tab w:val="clear" w:pos="1134"/>
      </w:tabs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ja-JP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customStyle="1" w:styleId="HTMLCode1">
    <w:name w:val="HTML Code1"/>
    <w:basedOn w:val="DefaultParagraphFont"/>
    <w:rPr>
      <w:rFonts w:ascii="Courier New" w:eastAsia="MS Mincho" w:hAnsi="Courier New" w:cs="Courier New"/>
      <w:color w:val="333333"/>
      <w:sz w:val="18"/>
      <w:szCs w:val="18"/>
    </w:rPr>
  </w:style>
  <w:style w:type="paragraph" w:styleId="TOC4">
    <w:name w:val="toc 4"/>
    <w:basedOn w:val="Normal"/>
    <w:next w:val="Normal"/>
    <w:autoRedefine/>
    <w:semiHidden/>
    <w:rsid w:val="004C5402"/>
    <w:pPr>
      <w:tabs>
        <w:tab w:val="clear" w:pos="1134"/>
      </w:tabs>
      <w:spacing w:before="0" w:after="0"/>
      <w:ind w:left="66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semiHidden/>
    <w:pPr>
      <w:tabs>
        <w:tab w:val="clear" w:pos="1134"/>
      </w:tabs>
      <w:spacing w:before="0" w:after="0"/>
      <w:ind w:left="88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semiHidden/>
    <w:pPr>
      <w:tabs>
        <w:tab w:val="clear" w:pos="1134"/>
      </w:tabs>
      <w:spacing w:before="0" w:after="0"/>
      <w:ind w:left="11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semiHidden/>
    <w:pPr>
      <w:tabs>
        <w:tab w:val="clear" w:pos="1134"/>
      </w:tabs>
      <w:spacing w:before="0" w:after="0"/>
      <w:ind w:left="132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semiHidden/>
    <w:pPr>
      <w:tabs>
        <w:tab w:val="clear" w:pos="1134"/>
      </w:tabs>
      <w:spacing w:before="0" w:after="0"/>
      <w:ind w:left="15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semiHidden/>
    <w:pPr>
      <w:tabs>
        <w:tab w:val="clear" w:pos="1134"/>
      </w:tabs>
      <w:spacing w:before="0" w:after="0"/>
      <w:ind w:left="1760"/>
    </w:pPr>
    <w:rPr>
      <w:rFonts w:asciiTheme="minorHAnsi" w:hAnsiTheme="minorHAnsi" w:cstheme="minorHAnsi"/>
      <w:sz w:val="20"/>
    </w:rPr>
  </w:style>
  <w:style w:type="character" w:styleId="FootnoteReference">
    <w:name w:val="footnote reference"/>
    <w:basedOn w:val="DefaultParagraphFont"/>
    <w:semiHidden/>
    <w:rsid w:val="001962B1"/>
    <w:rPr>
      <w:vertAlign w:val="superscript"/>
    </w:rPr>
  </w:style>
  <w:style w:type="paragraph" w:customStyle="1" w:styleId="Question">
    <w:name w:val="Question"/>
    <w:basedOn w:val="Normal"/>
    <w:next w:val="Normal"/>
    <w:rsid w:val="0046286F"/>
    <w:pPr>
      <w:numPr>
        <w:numId w:val="6"/>
      </w:numPr>
      <w:pBdr>
        <w:top w:val="single" w:sz="4" w:space="1" w:color="auto"/>
        <w:bottom w:val="single" w:sz="4" w:space="1" w:color="auto"/>
      </w:pBdr>
      <w:spacing w:after="240"/>
    </w:pPr>
    <w:rPr>
      <w:i/>
      <w:color w:val="FF6600"/>
      <w:sz w:val="18"/>
      <w:szCs w:val="18"/>
    </w:rPr>
  </w:style>
  <w:style w:type="table" w:styleId="TableGrid">
    <w:name w:val="Table Grid"/>
    <w:basedOn w:val="TableNormal"/>
    <w:rsid w:val="00380BC5"/>
    <w:pPr>
      <w:tabs>
        <w:tab w:val="left" w:pos="1134"/>
      </w:tabs>
      <w:spacing w:before="120" w:after="120"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B">
    <w:name w:val="Heading B"/>
    <w:basedOn w:val="Heading2"/>
    <w:rsid w:val="00AB1650"/>
    <w:pPr>
      <w:pBdr>
        <w:top w:val="single" w:sz="6" w:space="1" w:color="auto"/>
      </w:pBdr>
      <w:tabs>
        <w:tab w:val="num" w:pos="504"/>
      </w:tabs>
      <w:overflowPunct w:val="0"/>
      <w:autoSpaceDE w:val="0"/>
      <w:autoSpaceDN w:val="0"/>
      <w:adjustRightInd w:val="0"/>
      <w:spacing w:before="425" w:after="113" w:line="240" w:lineRule="auto"/>
      <w:ind w:left="144"/>
      <w:textAlignment w:val="baseline"/>
      <w:outlineLvl w:val="9"/>
    </w:pPr>
    <w:rPr>
      <w:rFonts w:eastAsia="Times New Roman" w:cs="Times New Roman"/>
      <w:bCs w:val="0"/>
      <w:iCs w:val="0"/>
      <w:szCs w:val="20"/>
      <w:lang w:eastAsia="en-US"/>
    </w:rPr>
  </w:style>
  <w:style w:type="paragraph" w:customStyle="1" w:styleId="Table-Text">
    <w:name w:val="Table - Text"/>
    <w:basedOn w:val="Normal"/>
    <w:autoRedefine/>
    <w:rsid w:val="00E02719"/>
    <w:pPr>
      <w:tabs>
        <w:tab w:val="clear" w:pos="1134"/>
      </w:tabs>
      <w:suppressAutoHyphens/>
      <w:spacing w:before="60" w:after="60" w:line="240" w:lineRule="auto"/>
    </w:pPr>
    <w:rPr>
      <w:rFonts w:eastAsia="Times New Roman"/>
      <w:lang w:eastAsia="en-US"/>
    </w:rPr>
  </w:style>
  <w:style w:type="paragraph" w:customStyle="1" w:styleId="StyleHeadingALeft0Hanging045">
    <w:name w:val="Style Heading A + Left:  0&quot; Hanging:  0.45&quot;"/>
    <w:basedOn w:val="Normal"/>
    <w:next w:val="BodyText"/>
    <w:rsid w:val="00931723"/>
    <w:pPr>
      <w:keepNext/>
      <w:keepLines/>
      <w:pageBreakBefore/>
      <w:pBdr>
        <w:top w:val="single" w:sz="18" w:space="1" w:color="auto"/>
      </w:pBdr>
      <w:tabs>
        <w:tab w:val="clear" w:pos="1134"/>
        <w:tab w:val="num" w:pos="504"/>
      </w:tabs>
      <w:overflowPunct w:val="0"/>
      <w:autoSpaceDE w:val="0"/>
      <w:autoSpaceDN w:val="0"/>
      <w:adjustRightInd w:val="0"/>
      <w:spacing w:before="142" w:after="113" w:line="240" w:lineRule="auto"/>
      <w:ind w:left="652" w:hanging="652"/>
      <w:textAlignment w:val="baseline"/>
    </w:pPr>
    <w:rPr>
      <w:rFonts w:eastAsia="Times New Roman"/>
      <w:b/>
      <w:bCs/>
      <w:color w:val="808080"/>
      <w:kern w:val="28"/>
      <w:sz w:val="44"/>
      <w:lang w:eastAsia="en-US"/>
    </w:rPr>
  </w:style>
  <w:style w:type="paragraph" w:customStyle="1" w:styleId="StyleHeadingBFirstline0">
    <w:name w:val="Style Heading B + First line:  0&quot;"/>
    <w:basedOn w:val="HeadingB"/>
    <w:rsid w:val="00FF1FAB"/>
    <w:pPr>
      <w:spacing w:before="480" w:after="120"/>
      <w:ind w:left="0" w:firstLine="0"/>
    </w:pPr>
    <w:rPr>
      <w:bCs/>
    </w:rPr>
  </w:style>
  <w:style w:type="paragraph" w:customStyle="1" w:styleId="Instructions">
    <w:name w:val="Instructions"/>
    <w:next w:val="Normal"/>
    <w:link w:val="InstructionsChar"/>
    <w:rsid w:val="001D02FD"/>
    <w:pPr>
      <w:spacing w:before="120" w:after="120"/>
      <w:ind w:left="288"/>
    </w:pPr>
    <w:rPr>
      <w:rFonts w:ascii="Century Gothic" w:hAnsi="Century Gothic"/>
      <w:i/>
      <w:color w:val="1F3864" w:themeColor="accent5" w:themeShade="80"/>
      <w:sz w:val="22"/>
      <w:lang w:val="en-US"/>
    </w:rPr>
  </w:style>
  <w:style w:type="paragraph" w:customStyle="1" w:styleId="TableText0">
    <w:name w:val="Table Text"/>
    <w:basedOn w:val="Normal"/>
    <w:rsid w:val="001A4ED3"/>
    <w:pPr>
      <w:tabs>
        <w:tab w:val="clear" w:pos="1134"/>
      </w:tabs>
      <w:spacing w:before="0" w:after="0" w:line="220" w:lineRule="exact"/>
    </w:pPr>
    <w:rPr>
      <w:rFonts w:eastAsia="Times New Roman"/>
      <w:sz w:val="18"/>
      <w:szCs w:val="24"/>
      <w:lang w:eastAsia="en-US"/>
    </w:rPr>
  </w:style>
  <w:style w:type="paragraph" w:customStyle="1" w:styleId="InsideSectionHeading">
    <w:name w:val="Inside Section Heading"/>
    <w:basedOn w:val="Normal"/>
    <w:autoRedefine/>
    <w:rsid w:val="00B65E3B"/>
    <w:pPr>
      <w:keepNext/>
      <w:tabs>
        <w:tab w:val="clear" w:pos="1134"/>
      </w:tabs>
      <w:spacing w:before="0" w:after="240" w:line="240" w:lineRule="auto"/>
      <w:ind w:right="-115"/>
    </w:pPr>
    <w:rPr>
      <w:rFonts w:ascii="Palatino Linotype" w:eastAsia="Times New Roman" w:hAnsi="Palatino Linotype"/>
      <w:b/>
      <w:bCs/>
      <w:sz w:val="24"/>
      <w:lang w:eastAsia="en-US"/>
    </w:rPr>
  </w:style>
  <w:style w:type="character" w:customStyle="1" w:styleId="Heading2Char">
    <w:name w:val="Heading 2 Char"/>
    <w:basedOn w:val="DefaultParagraphFont"/>
    <w:link w:val="Heading2"/>
    <w:rsid w:val="00D63120"/>
    <w:rPr>
      <w:rFonts w:ascii="Montserrat" w:hAnsi="Montserrat" w:cs="Arial"/>
      <w:bCs/>
      <w:iCs/>
      <w:color w:val="1F4E79" w:themeColor="accent1" w:themeShade="80"/>
      <w:sz w:val="32"/>
      <w:szCs w:val="32"/>
      <w:lang w:val="en-US"/>
    </w:rPr>
  </w:style>
  <w:style w:type="paragraph" w:customStyle="1" w:styleId="WhiteSpace">
    <w:name w:val="White Space"/>
    <w:basedOn w:val="Heading2"/>
    <w:rsid w:val="00B65E3B"/>
    <w:pPr>
      <w:numPr>
        <w:ilvl w:val="0"/>
        <w:numId w:val="0"/>
      </w:numPr>
      <w:spacing w:before="8000" w:after="240" w:line="240" w:lineRule="auto"/>
    </w:pPr>
    <w:rPr>
      <w:rFonts w:ascii="Garamond" w:eastAsia="Times New Roman" w:hAnsi="Garamond" w:cs="Times New Roman"/>
      <w:b/>
      <w:iCs w:val="0"/>
      <w:color w:val="auto"/>
      <w:sz w:val="28"/>
      <w:szCs w:val="24"/>
      <w:lang w:eastAsia="en-US"/>
    </w:rPr>
  </w:style>
  <w:style w:type="paragraph" w:customStyle="1" w:styleId="NormalItalic">
    <w:name w:val="Normal  + Italic"/>
    <w:basedOn w:val="Normal"/>
    <w:link w:val="NormalItalicChar"/>
    <w:rsid w:val="00D63120"/>
    <w:pPr>
      <w:tabs>
        <w:tab w:val="clear" w:pos="1134"/>
      </w:tabs>
      <w:spacing w:before="0" w:after="240" w:line="240" w:lineRule="auto"/>
      <w:ind w:right="-115"/>
    </w:pPr>
    <w:rPr>
      <w:bCs/>
      <w:i/>
      <w:iCs/>
      <w:sz w:val="24"/>
      <w:lang w:eastAsia="en-US"/>
    </w:rPr>
  </w:style>
  <w:style w:type="character" w:customStyle="1" w:styleId="NormalItalicChar">
    <w:name w:val="Normal  + Italic Char"/>
    <w:basedOn w:val="DefaultParagraphFont"/>
    <w:link w:val="NormalItalic"/>
    <w:rsid w:val="00D63120"/>
    <w:rPr>
      <w:rFonts w:ascii="Montserrat" w:hAnsi="Montserrat"/>
      <w:bCs/>
      <w:i/>
      <w:iCs/>
      <w:sz w:val="24"/>
      <w:lang w:val="en-US" w:eastAsia="en-US"/>
    </w:rPr>
  </w:style>
  <w:style w:type="paragraph" w:customStyle="1" w:styleId="TableHeaders">
    <w:name w:val="Table Headers"/>
    <w:basedOn w:val="Normal"/>
    <w:rsid w:val="00B65E3B"/>
    <w:pPr>
      <w:tabs>
        <w:tab w:val="clear" w:pos="1134"/>
      </w:tabs>
      <w:spacing w:line="240" w:lineRule="auto"/>
      <w:ind w:left="-29" w:right="-29"/>
    </w:pPr>
    <w:rPr>
      <w:rFonts w:ascii="Palatino Linotype" w:eastAsia="Times New Roman" w:hAnsi="Palatino Linotype"/>
      <w:b/>
      <w:bCs/>
      <w:sz w:val="18"/>
      <w:lang w:eastAsia="en-US"/>
    </w:rPr>
  </w:style>
  <w:style w:type="paragraph" w:customStyle="1" w:styleId="ContactInformation">
    <w:name w:val="Contact Information"/>
    <w:basedOn w:val="Normal"/>
    <w:rsid w:val="00B65E3B"/>
    <w:pPr>
      <w:tabs>
        <w:tab w:val="clear" w:pos="1134"/>
      </w:tabs>
      <w:spacing w:before="0" w:after="0" w:line="240" w:lineRule="auto"/>
    </w:pPr>
    <w:rPr>
      <w:rFonts w:ascii="Palatino Linotype" w:eastAsia="Times New Roman" w:hAnsi="Palatino Linotype"/>
      <w:sz w:val="24"/>
      <w:szCs w:val="24"/>
      <w:lang w:eastAsia="en-US"/>
    </w:rPr>
  </w:style>
  <w:style w:type="character" w:styleId="PageNumber">
    <w:name w:val="page number"/>
    <w:rsid w:val="00E161FE"/>
    <w:rPr>
      <w:b/>
    </w:rPr>
  </w:style>
  <w:style w:type="paragraph" w:customStyle="1" w:styleId="IndexBase">
    <w:name w:val="Index Base"/>
    <w:basedOn w:val="Normal"/>
    <w:rsid w:val="0020616A"/>
    <w:pPr>
      <w:tabs>
        <w:tab w:val="clear" w:pos="1134"/>
      </w:tabs>
      <w:autoSpaceDE w:val="0"/>
      <w:autoSpaceDN w:val="0"/>
      <w:spacing w:before="0" w:after="0" w:line="240" w:lineRule="atLeast"/>
      <w:ind w:left="360" w:hanging="360"/>
    </w:pPr>
    <w:rPr>
      <w:rFonts w:ascii="Garamond" w:eastAsia="SimSun" w:hAnsi="Garamond" w:cs="Garamond"/>
      <w:szCs w:val="22"/>
      <w:lang w:eastAsia="zh-CN"/>
    </w:rPr>
  </w:style>
  <w:style w:type="paragraph" w:styleId="BodyTextIndent">
    <w:name w:val="Body Text Indent"/>
    <w:basedOn w:val="Normal"/>
    <w:rsid w:val="00BC6B2E"/>
    <w:pPr>
      <w:ind w:left="360"/>
    </w:pPr>
  </w:style>
  <w:style w:type="character" w:customStyle="1" w:styleId="InstructionsChar">
    <w:name w:val="Instructions Char"/>
    <w:basedOn w:val="DefaultParagraphFont"/>
    <w:link w:val="Instructions"/>
    <w:rsid w:val="001D02FD"/>
    <w:rPr>
      <w:rFonts w:ascii="Century Gothic" w:hAnsi="Century Gothic"/>
      <w:i/>
      <w:color w:val="1F3864" w:themeColor="accent5" w:themeShade="80"/>
      <w:sz w:val="22"/>
      <w:lang w:val="en-US"/>
    </w:rPr>
  </w:style>
  <w:style w:type="paragraph" w:styleId="Title">
    <w:name w:val="Title"/>
    <w:basedOn w:val="Normal"/>
    <w:next w:val="Normal"/>
    <w:link w:val="TitleChar"/>
    <w:qFormat/>
    <w:rsid w:val="0067207C"/>
    <w:pPr>
      <w:tabs>
        <w:tab w:val="clear" w:pos="1134"/>
      </w:tabs>
      <w:spacing w:after="0" w:line="204" w:lineRule="auto"/>
      <w:ind w:left="851"/>
      <w:contextualSpacing/>
    </w:pPr>
    <w:rPr>
      <w:rFonts w:ascii="Century Gothic" w:eastAsiaTheme="majorEastAsia" w:hAnsi="Century Gothic" w:cstheme="majorBidi"/>
      <w:color w:val="44546A" w:themeColor="text2"/>
      <w:spacing w:val="-15"/>
      <w:sz w:val="96"/>
      <w:szCs w:val="72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67207C"/>
    <w:rPr>
      <w:rFonts w:ascii="Century Gothic" w:eastAsiaTheme="majorEastAsia" w:hAnsi="Century Gothic" w:cstheme="majorBidi"/>
      <w:color w:val="44546A" w:themeColor="text2"/>
      <w:spacing w:val="-15"/>
      <w:sz w:val="96"/>
      <w:szCs w:val="7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07C"/>
    <w:pPr>
      <w:numPr>
        <w:ilvl w:val="1"/>
      </w:numPr>
      <w:tabs>
        <w:tab w:val="clear" w:pos="1134"/>
      </w:tabs>
      <w:spacing w:after="240" w:line="240" w:lineRule="auto"/>
      <w:ind w:left="851"/>
    </w:pPr>
    <w:rPr>
      <w:rFonts w:ascii="Century Gothic" w:eastAsiaTheme="majorEastAsia" w:hAnsi="Century Gothic" w:cstheme="majorBidi"/>
      <w:color w:val="5B9BD5" w:themeColor="accent1"/>
      <w:sz w:val="72"/>
      <w:szCs w:val="28"/>
      <w:lang w:val="en-GB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7207C"/>
    <w:rPr>
      <w:rFonts w:ascii="Century Gothic" w:eastAsiaTheme="majorEastAsia" w:hAnsi="Century Gothic" w:cstheme="majorBidi"/>
      <w:color w:val="5B9BD5" w:themeColor="accent1"/>
      <w:sz w:val="72"/>
      <w:szCs w:val="28"/>
      <w:lang w:eastAsia="en-US"/>
    </w:rPr>
  </w:style>
  <w:style w:type="paragraph" w:customStyle="1" w:styleId="DocmentVersion">
    <w:name w:val="DocmentVersion"/>
    <w:next w:val="Normal"/>
    <w:rsid w:val="0067207C"/>
    <w:pPr>
      <w:spacing w:before="120" w:after="120" w:line="259" w:lineRule="auto"/>
      <w:ind w:left="851"/>
    </w:pPr>
    <w:rPr>
      <w:rFonts w:ascii="Century Gothic" w:eastAsiaTheme="minorEastAsia" w:hAnsi="Century Gothic" w:cstheme="minorBidi"/>
      <w:color w:val="323E4F" w:themeColor="text2" w:themeShade="BF"/>
      <w:sz w:val="22"/>
      <w:szCs w:val="22"/>
      <w:lang w:eastAsia="en-US"/>
    </w:rPr>
  </w:style>
  <w:style w:type="paragraph" w:customStyle="1" w:styleId="CoverpageAddress">
    <w:name w:val="CoverpageAddress"/>
    <w:next w:val="Normal"/>
    <w:rsid w:val="004B516C"/>
    <w:pPr>
      <w:spacing w:before="120" w:after="120" w:line="259" w:lineRule="auto"/>
      <w:jc w:val="center"/>
    </w:pPr>
    <w:rPr>
      <w:rFonts w:ascii="Century Gothic" w:eastAsiaTheme="minorEastAsia" w:hAnsi="Century Gothic" w:cstheme="minorBidi"/>
      <w:color w:val="323E4F" w:themeColor="text2" w:themeShade="BF"/>
      <w:sz w:val="22"/>
      <w:szCs w:val="22"/>
      <w:lang w:eastAsia="en-US"/>
    </w:rPr>
  </w:style>
  <w:style w:type="paragraph" w:customStyle="1" w:styleId="Body">
    <w:name w:val="Body"/>
    <w:qFormat/>
    <w:rsid w:val="00D63120"/>
    <w:pPr>
      <w:spacing w:before="240" w:after="240"/>
    </w:pPr>
    <w:rPr>
      <w:rFonts w:ascii="Montserrat" w:eastAsiaTheme="minorEastAsia" w:hAnsi="Montserrat" w:cstheme="minorBidi"/>
      <w:sz w:val="22"/>
      <w:lang w:eastAsia="en-US"/>
    </w:rPr>
  </w:style>
  <w:style w:type="paragraph" w:customStyle="1" w:styleId="Preface">
    <w:name w:val="Preface"/>
    <w:rsid w:val="00FE3FEC"/>
    <w:pPr>
      <w:pageBreakBefore/>
      <w:pBdr>
        <w:top w:val="nil"/>
        <w:left w:val="nil"/>
        <w:bottom w:val="nil"/>
        <w:right w:val="nil"/>
        <w:between w:val="nil"/>
        <w:bar w:val="nil"/>
      </w:pBdr>
      <w:suppressAutoHyphens/>
      <w:spacing w:before="60" w:after="60"/>
    </w:pPr>
    <w:rPr>
      <w:rFonts w:asciiTheme="majorHAnsi" w:eastAsia="Arial Unicode MS" w:hAnsiTheme="majorHAnsi" w:cs="Arial Unicode MS"/>
      <w:color w:val="183D64"/>
      <w:sz w:val="32"/>
      <w:szCs w:val="40"/>
      <w:u w:color="000000"/>
      <w:bdr w:val="nil"/>
      <w:lang w:val="en-US"/>
    </w:rPr>
  </w:style>
  <w:style w:type="paragraph" w:customStyle="1" w:styleId="LegalText">
    <w:name w:val="LegalText"/>
    <w:next w:val="Body"/>
    <w:rsid w:val="00FE3FEC"/>
    <w:pPr>
      <w:spacing w:after="160" w:line="259" w:lineRule="auto"/>
      <w:ind w:right="284"/>
    </w:pPr>
    <w:rPr>
      <w:rFonts w:ascii="Arial" w:eastAsiaTheme="minorEastAsia" w:hAnsi="Arial" w:cstheme="minorBidi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FF049E"/>
    <w:rPr>
      <w:b/>
      <w:bCs/>
    </w:rPr>
  </w:style>
  <w:style w:type="paragraph" w:customStyle="1" w:styleId="QAQuestion">
    <w:name w:val="QA Question"/>
    <w:basedOn w:val="Normal"/>
    <w:rsid w:val="00FF049E"/>
    <w:pPr>
      <w:keepLines/>
      <w:tabs>
        <w:tab w:val="clear" w:pos="1134"/>
        <w:tab w:val="left" w:pos="2304"/>
      </w:tabs>
      <w:suppressAutoHyphens/>
      <w:spacing w:before="60" w:line="260" w:lineRule="exact"/>
      <w:ind w:left="2736" w:hanging="432"/>
    </w:pPr>
    <w:rPr>
      <w:rFonts w:eastAsia="Times New Roman"/>
      <w:sz w:val="21"/>
      <w:lang w:eastAsia="en-US"/>
    </w:rPr>
  </w:style>
  <w:style w:type="paragraph" w:customStyle="1" w:styleId="List2cont">
    <w:name w:val="List2 (cont)"/>
    <w:rsid w:val="00FF049E"/>
    <w:pPr>
      <w:spacing w:before="60" w:after="60" w:line="240" w:lineRule="atLeast"/>
      <w:ind w:left="864"/>
    </w:pPr>
    <w:rPr>
      <w:rFonts w:eastAsia="Times New Roman"/>
      <w:noProof/>
      <w:kern w:val="22"/>
      <w:sz w:val="22"/>
      <w:lang w:val="en-US" w:eastAsia="en-US"/>
    </w:rPr>
  </w:style>
  <w:style w:type="paragraph" w:customStyle="1" w:styleId="Quotationparagraph">
    <w:name w:val="Quotation paragraph"/>
    <w:next w:val="Normal"/>
    <w:rsid w:val="00FF049E"/>
    <w:pPr>
      <w:spacing w:before="60" w:after="240" w:line="300" w:lineRule="atLeast"/>
      <w:ind w:left="547" w:right="547"/>
    </w:pPr>
    <w:rPr>
      <w:rFonts w:eastAsia="Times New Roman"/>
      <w:i/>
      <w:noProof/>
      <w:kern w:val="22"/>
      <w:sz w:val="22"/>
      <w:lang w:val="en-US" w:eastAsia="en-US"/>
    </w:rPr>
  </w:style>
  <w:style w:type="paragraph" w:customStyle="1" w:styleId="Indexletter">
    <w:name w:val="Index letter"/>
    <w:next w:val="Index1"/>
    <w:rsid w:val="00FF049E"/>
    <w:pPr>
      <w:spacing w:before="240"/>
    </w:pPr>
    <w:rPr>
      <w:rFonts w:ascii="Arial" w:eastAsia="Times New Roman" w:hAnsi="Arial"/>
      <w:b/>
      <w:noProof/>
      <w:kern w:val="22"/>
      <w:sz w:val="22"/>
      <w:lang w:val="en-US" w:eastAsia="en-US"/>
    </w:rPr>
  </w:style>
  <w:style w:type="paragraph" w:customStyle="1" w:styleId="Textnumsontitlepage">
    <w:name w:val="Text&amp;nums on title page"/>
    <w:rsid w:val="00FF049E"/>
    <w:pPr>
      <w:spacing w:line="240" w:lineRule="atLeast"/>
    </w:pPr>
    <w:rPr>
      <w:rFonts w:ascii="Arial" w:eastAsia="Times New Roman" w:hAnsi="Arial"/>
      <w:caps/>
      <w:kern w:val="20"/>
      <w:lang w:val="en-US" w:eastAsia="en-US"/>
    </w:rPr>
  </w:style>
  <w:style w:type="paragraph" w:customStyle="1" w:styleId="Textnumsoncover">
    <w:name w:val="Text&amp;nums on cover"/>
    <w:rsid w:val="00FF049E"/>
    <w:pPr>
      <w:spacing w:line="240" w:lineRule="atLeast"/>
      <w:ind w:right="72"/>
      <w:jc w:val="right"/>
    </w:pPr>
    <w:rPr>
      <w:rFonts w:ascii="Arial" w:eastAsia="Times New Roman" w:hAnsi="Arial"/>
      <w:caps/>
      <w:noProof/>
      <w:kern w:val="20"/>
      <w:lang w:val="en-US" w:eastAsia="en-US"/>
    </w:rPr>
  </w:style>
  <w:style w:type="paragraph" w:customStyle="1" w:styleId="ProgramName">
    <w:name w:val="Program Name"/>
    <w:rsid w:val="00FF049E"/>
    <w:pPr>
      <w:spacing w:line="240" w:lineRule="atLeast"/>
    </w:pPr>
    <w:rPr>
      <w:rFonts w:ascii="Arial" w:eastAsia="Times New Roman" w:hAnsi="Arial"/>
      <w:b/>
      <w:noProof/>
      <w:kern w:val="20"/>
      <w:lang w:val="en-US" w:eastAsia="en-US"/>
    </w:rPr>
  </w:style>
  <w:style w:type="paragraph" w:customStyle="1" w:styleId="Logo">
    <w:name w:val="Logo"/>
    <w:next w:val="Normal"/>
    <w:rsid w:val="00FF049E"/>
    <w:pPr>
      <w:spacing w:line="240" w:lineRule="atLeast"/>
      <w:ind w:left="-113"/>
    </w:pPr>
    <w:rPr>
      <w:rFonts w:eastAsia="Times New Roman"/>
      <w:kern w:val="20"/>
      <w:lang w:val="en-US" w:eastAsia="en-US"/>
    </w:rPr>
  </w:style>
  <w:style w:type="paragraph" w:customStyle="1" w:styleId="Figure">
    <w:name w:val="Figure"/>
    <w:next w:val="Caption"/>
    <w:rsid w:val="00FF049E"/>
    <w:pPr>
      <w:keepNext/>
      <w:spacing w:before="500" w:line="260" w:lineRule="atLeast"/>
    </w:pPr>
    <w:rPr>
      <w:rFonts w:ascii="Arial" w:eastAsia="Times New Roman" w:hAnsi="Arial"/>
      <w:noProof/>
      <w:kern w:val="22"/>
      <w:sz w:val="22"/>
      <w:lang w:val="en-US" w:eastAsia="en-US"/>
    </w:rPr>
  </w:style>
  <w:style w:type="paragraph" w:customStyle="1" w:styleId="Numberlist1">
    <w:name w:val="Number list1"/>
    <w:rsid w:val="00FF049E"/>
    <w:pPr>
      <w:tabs>
        <w:tab w:val="left" w:pos="432"/>
      </w:tabs>
      <w:spacing w:after="120" w:line="240" w:lineRule="atLeast"/>
      <w:ind w:left="432" w:hanging="432"/>
    </w:pPr>
    <w:rPr>
      <w:rFonts w:eastAsia="Times New Roman"/>
      <w:noProof/>
      <w:kern w:val="22"/>
      <w:sz w:val="22"/>
      <w:lang w:val="en-US" w:eastAsia="en-US"/>
    </w:rPr>
  </w:style>
  <w:style w:type="paragraph" w:customStyle="1" w:styleId="Referenceitem">
    <w:name w:val="Reference item"/>
    <w:rsid w:val="00FF049E"/>
    <w:pPr>
      <w:spacing w:before="100"/>
    </w:pPr>
    <w:rPr>
      <w:rFonts w:ascii="Arial" w:eastAsia="Times New Roman" w:hAnsi="Arial"/>
      <w:b/>
      <w:noProof/>
      <w:kern w:val="20"/>
      <w:sz w:val="22"/>
      <w:lang w:val="en-US" w:eastAsia="en-US"/>
    </w:rPr>
  </w:style>
  <w:style w:type="paragraph" w:styleId="Index4">
    <w:name w:val="index 4"/>
    <w:basedOn w:val="Normal"/>
    <w:semiHidden/>
    <w:rsid w:val="00FF049E"/>
    <w:pPr>
      <w:tabs>
        <w:tab w:val="clear" w:pos="1134"/>
        <w:tab w:val="right" w:pos="3773"/>
      </w:tabs>
      <w:suppressAutoHyphens/>
      <w:spacing w:before="0" w:after="0" w:line="240" w:lineRule="auto"/>
      <w:ind w:left="960" w:hanging="240"/>
    </w:pPr>
    <w:rPr>
      <w:rFonts w:ascii="Times New Roman" w:eastAsia="Times New Roman" w:hAnsi="Times New Roman"/>
      <w:b/>
      <w:kern w:val="32"/>
      <w:sz w:val="18"/>
      <w:lang w:eastAsia="en-US"/>
    </w:rPr>
  </w:style>
  <w:style w:type="paragraph" w:styleId="Index5">
    <w:name w:val="index 5"/>
    <w:basedOn w:val="Normal"/>
    <w:semiHidden/>
    <w:rsid w:val="00FF049E"/>
    <w:pPr>
      <w:tabs>
        <w:tab w:val="clear" w:pos="1134"/>
        <w:tab w:val="right" w:pos="3773"/>
      </w:tabs>
      <w:suppressAutoHyphens/>
      <w:spacing w:before="0" w:after="0" w:line="240" w:lineRule="auto"/>
      <w:ind w:left="1200" w:hanging="240"/>
    </w:pPr>
    <w:rPr>
      <w:rFonts w:ascii="Times New Roman" w:eastAsia="Times New Roman" w:hAnsi="Times New Roman"/>
      <w:b/>
      <w:kern w:val="32"/>
      <w:sz w:val="18"/>
      <w:lang w:eastAsia="en-US"/>
    </w:rPr>
  </w:style>
  <w:style w:type="paragraph" w:customStyle="1" w:styleId="List1cont">
    <w:name w:val="List1 (cont)"/>
    <w:rsid w:val="00FF049E"/>
    <w:pPr>
      <w:spacing w:before="60" w:after="60" w:line="240" w:lineRule="atLeast"/>
      <w:ind w:left="864"/>
    </w:pPr>
    <w:rPr>
      <w:rFonts w:eastAsia="Times New Roman"/>
      <w:noProof/>
      <w:kern w:val="20"/>
      <w:sz w:val="22"/>
      <w:lang w:val="en-US" w:eastAsia="en-US"/>
    </w:rPr>
  </w:style>
  <w:style w:type="paragraph" w:customStyle="1" w:styleId="Numberlist2">
    <w:name w:val="Number list2"/>
    <w:rsid w:val="00FF049E"/>
    <w:pPr>
      <w:tabs>
        <w:tab w:val="left" w:pos="432"/>
      </w:tabs>
      <w:spacing w:before="60" w:after="60"/>
      <w:ind w:left="864" w:hanging="432"/>
    </w:pPr>
    <w:rPr>
      <w:rFonts w:eastAsia="Times New Roman"/>
      <w:noProof/>
      <w:kern w:val="22"/>
      <w:sz w:val="22"/>
      <w:lang w:val="en-US" w:eastAsia="en-US"/>
    </w:rPr>
  </w:style>
  <w:style w:type="paragraph" w:customStyle="1" w:styleId="tabletext1">
    <w:name w:val="table.text"/>
    <w:basedOn w:val="Normal"/>
    <w:rsid w:val="00FF049E"/>
    <w:pPr>
      <w:tabs>
        <w:tab w:val="clear" w:pos="1134"/>
      </w:tabs>
      <w:suppressAutoHyphens/>
      <w:spacing w:before="40" w:after="40" w:line="240" w:lineRule="auto"/>
    </w:pPr>
    <w:rPr>
      <w:rFonts w:eastAsia="Times New Roman"/>
      <w:b/>
      <w:kern w:val="32"/>
      <w:sz w:val="18"/>
      <w:lang w:eastAsia="en-US"/>
    </w:rPr>
  </w:style>
  <w:style w:type="paragraph" w:customStyle="1" w:styleId="H-pa-name">
    <w:name w:val="H-pa-name"/>
    <w:basedOn w:val="H-purpose"/>
    <w:rsid w:val="00FF049E"/>
    <w:pPr>
      <w:pageBreakBefore/>
      <w:spacing w:after="160"/>
    </w:pPr>
    <w:rPr>
      <w:caps/>
    </w:rPr>
  </w:style>
  <w:style w:type="paragraph" w:customStyle="1" w:styleId="H-purpose">
    <w:name w:val="H-purpose"/>
    <w:next w:val="Normal"/>
    <w:rsid w:val="00FF049E"/>
    <w:pPr>
      <w:keepNext/>
      <w:pBdr>
        <w:bottom w:val="single" w:sz="4" w:space="1" w:color="auto"/>
      </w:pBdr>
      <w:suppressAutoHyphens/>
      <w:spacing w:before="504" w:after="180" w:line="260" w:lineRule="exact"/>
    </w:pPr>
    <w:rPr>
      <w:rFonts w:ascii="Arial Black" w:eastAsia="Times New Roman" w:hAnsi="Arial Black"/>
      <w:lang w:val="en-US" w:eastAsia="en-US"/>
    </w:rPr>
  </w:style>
  <w:style w:type="paragraph" w:styleId="ListBullet5">
    <w:name w:val="List Bullet 5"/>
    <w:basedOn w:val="Normal"/>
    <w:autoRedefine/>
    <w:rsid w:val="00FF049E"/>
    <w:pPr>
      <w:numPr>
        <w:numId w:val="8"/>
      </w:numPr>
      <w:tabs>
        <w:tab w:val="clear" w:pos="1134"/>
      </w:tabs>
      <w:suppressAutoHyphens/>
      <w:spacing w:before="0" w:after="0" w:line="240" w:lineRule="auto"/>
    </w:pPr>
    <w:rPr>
      <w:rFonts w:eastAsia="Times New Roman"/>
      <w:b/>
      <w:kern w:val="32"/>
      <w:sz w:val="12"/>
      <w:lang w:eastAsia="en-US"/>
    </w:rPr>
  </w:style>
  <w:style w:type="paragraph" w:styleId="ListNumber2">
    <w:name w:val="List Number 2"/>
    <w:basedOn w:val="Normal"/>
    <w:rsid w:val="00FF049E"/>
    <w:pPr>
      <w:numPr>
        <w:numId w:val="10"/>
      </w:numPr>
      <w:tabs>
        <w:tab w:val="clear" w:pos="1134"/>
      </w:tabs>
      <w:suppressAutoHyphens/>
      <w:spacing w:before="0" w:after="0" w:line="240" w:lineRule="auto"/>
    </w:pPr>
    <w:rPr>
      <w:rFonts w:eastAsia="Times New Roman"/>
      <w:b/>
      <w:kern w:val="32"/>
      <w:sz w:val="12"/>
      <w:lang w:eastAsia="en-US"/>
    </w:rPr>
  </w:style>
  <w:style w:type="paragraph" w:styleId="ListNumber4">
    <w:name w:val="List Number 4"/>
    <w:basedOn w:val="Normal"/>
    <w:rsid w:val="00FF049E"/>
    <w:pPr>
      <w:numPr>
        <w:numId w:val="9"/>
      </w:numPr>
      <w:tabs>
        <w:tab w:val="clear" w:pos="1134"/>
      </w:tabs>
      <w:suppressAutoHyphens/>
      <w:spacing w:before="0" w:after="0" w:line="240" w:lineRule="auto"/>
    </w:pPr>
    <w:rPr>
      <w:rFonts w:ascii="Times New Roman" w:eastAsia="Times New Roman" w:hAnsi="Times New Roman"/>
      <w:kern w:val="32"/>
      <w:lang w:eastAsia="en-US"/>
    </w:rPr>
  </w:style>
  <w:style w:type="paragraph" w:customStyle="1" w:styleId="H-goals">
    <w:name w:val="H-goals"/>
    <w:basedOn w:val="Normal"/>
    <w:next w:val="Normal"/>
    <w:rsid w:val="00FF049E"/>
    <w:pPr>
      <w:keepNext/>
      <w:pBdr>
        <w:bottom w:val="single" w:sz="4" w:space="1" w:color="auto"/>
      </w:pBdr>
      <w:tabs>
        <w:tab w:val="clear" w:pos="1134"/>
      </w:tabs>
      <w:suppressAutoHyphens/>
      <w:spacing w:before="300" w:after="0" w:line="260" w:lineRule="exact"/>
      <w:ind w:left="2304" w:hanging="2304"/>
    </w:pPr>
    <w:rPr>
      <w:rFonts w:ascii="Arial Black" w:eastAsia="Times New Roman" w:hAnsi="Arial Black"/>
      <w:sz w:val="20"/>
      <w:lang w:eastAsia="en-US"/>
    </w:rPr>
  </w:style>
  <w:style w:type="paragraph" w:customStyle="1" w:styleId="H-subpractice">
    <w:name w:val="H-subpractice"/>
    <w:rsid w:val="00FF049E"/>
    <w:pPr>
      <w:keepNext/>
      <w:suppressAutoHyphens/>
      <w:spacing w:before="200"/>
      <w:ind w:left="2304"/>
    </w:pPr>
    <w:rPr>
      <w:rFonts w:ascii="Arial" w:eastAsia="Times New Roman" w:hAnsi="Arial"/>
      <w:b/>
      <w:sz w:val="18"/>
      <w:lang w:val="en-US" w:eastAsia="en-US"/>
    </w:rPr>
  </w:style>
  <w:style w:type="paragraph" w:customStyle="1" w:styleId="H-workproducts">
    <w:name w:val="H-workproducts"/>
    <w:basedOn w:val="H-subpractice"/>
    <w:rsid w:val="00FF049E"/>
  </w:style>
  <w:style w:type="paragraph" w:customStyle="1" w:styleId="H-notes">
    <w:name w:val="H-notes"/>
    <w:basedOn w:val="Normal"/>
    <w:next w:val="Normal"/>
    <w:rsid w:val="00FF049E"/>
    <w:pPr>
      <w:keepNext/>
      <w:pBdr>
        <w:bottom w:val="single" w:sz="4" w:space="1" w:color="auto"/>
      </w:pBdr>
      <w:tabs>
        <w:tab w:val="clear" w:pos="1134"/>
      </w:tabs>
      <w:suppressAutoHyphens/>
      <w:spacing w:before="300" w:after="180" w:line="260" w:lineRule="exact"/>
    </w:pPr>
    <w:rPr>
      <w:rFonts w:ascii="Arial Black" w:eastAsia="Times New Roman" w:hAnsi="Arial Black"/>
      <w:sz w:val="20"/>
      <w:lang w:eastAsia="en-US"/>
    </w:rPr>
  </w:style>
  <w:style w:type="paragraph" w:customStyle="1" w:styleId="H-related-process-areas">
    <w:name w:val="H-related-process-areas"/>
    <w:basedOn w:val="H-purpose"/>
    <w:next w:val="Normal"/>
    <w:rsid w:val="00FF049E"/>
    <w:pPr>
      <w:numPr>
        <w:numId w:val="12"/>
      </w:numPr>
      <w:spacing w:before="360"/>
      <w:ind w:left="0"/>
    </w:pPr>
  </w:style>
  <w:style w:type="paragraph" w:customStyle="1" w:styleId="reference">
    <w:name w:val="reference"/>
    <w:basedOn w:val="Normal"/>
    <w:rsid w:val="00FF049E"/>
    <w:pPr>
      <w:keepLines/>
      <w:tabs>
        <w:tab w:val="clear" w:pos="1134"/>
        <w:tab w:val="left" w:pos="-3240"/>
      </w:tabs>
      <w:suppressAutoHyphens/>
      <w:spacing w:line="260" w:lineRule="exact"/>
      <w:ind w:left="1152"/>
    </w:pPr>
    <w:rPr>
      <w:rFonts w:eastAsia="Times New Roman"/>
      <w:i/>
      <w:color w:val="000000"/>
      <w:kern w:val="22"/>
      <w:sz w:val="21"/>
      <w:lang w:eastAsia="en-US"/>
    </w:rPr>
  </w:style>
  <w:style w:type="paragraph" w:customStyle="1" w:styleId="H-related-specific-practices">
    <w:name w:val="H-related-specific-practices"/>
    <w:basedOn w:val="H-related-process-areas"/>
    <w:rsid w:val="00FF049E"/>
    <w:pPr>
      <w:pBdr>
        <w:bottom w:val="none" w:sz="0" w:space="0" w:color="auto"/>
      </w:pBdr>
      <w:ind w:left="2304"/>
    </w:pPr>
    <w:rPr>
      <w:i/>
    </w:rPr>
  </w:style>
  <w:style w:type="paragraph" w:customStyle="1" w:styleId="H-related-subpractices">
    <w:name w:val="H-related-subpractices"/>
    <w:basedOn w:val="H-related-specific-practices"/>
    <w:rsid w:val="00FF049E"/>
  </w:style>
  <w:style w:type="paragraph" w:customStyle="1" w:styleId="H-commonfeature">
    <w:name w:val="H-common feature"/>
    <w:basedOn w:val="H-purpose"/>
    <w:rsid w:val="00FF049E"/>
  </w:style>
  <w:style w:type="paragraph" w:customStyle="1" w:styleId="Hyperlink1">
    <w:name w:val="Hyperlink1"/>
    <w:basedOn w:val="Normal"/>
    <w:rsid w:val="00FF049E"/>
    <w:pPr>
      <w:keepLines/>
      <w:tabs>
        <w:tab w:val="clear" w:pos="1134"/>
        <w:tab w:val="left" w:pos="-3240"/>
      </w:tabs>
      <w:suppressAutoHyphens/>
      <w:spacing w:line="260" w:lineRule="exact"/>
      <w:ind w:left="1152"/>
    </w:pPr>
    <w:rPr>
      <w:rFonts w:ascii="Arial Narrow" w:eastAsia="Times New Roman" w:hAnsi="Arial Narrow"/>
      <w:color w:val="3366FF"/>
      <w:kern w:val="22"/>
      <w:sz w:val="20"/>
      <w:lang w:eastAsia="en-US"/>
    </w:rPr>
  </w:style>
  <w:style w:type="paragraph" w:customStyle="1" w:styleId="t1-title-line1">
    <w:name w:val="t1-title-line1"/>
    <w:next w:val="t2-title-line2"/>
    <w:rsid w:val="00FF049E"/>
    <w:pPr>
      <w:spacing w:before="3100" w:after="216"/>
      <w:ind w:left="2304"/>
    </w:pPr>
    <w:rPr>
      <w:rFonts w:ascii="Arial Narrow" w:eastAsia="Times New Roman" w:hAnsi="Arial Narrow"/>
      <w:b/>
      <w:noProof/>
      <w:sz w:val="36"/>
      <w:lang w:val="en-US" w:eastAsia="en-US"/>
    </w:rPr>
  </w:style>
  <w:style w:type="paragraph" w:customStyle="1" w:styleId="t2-title-line2">
    <w:name w:val="t2-title-line2"/>
    <w:rsid w:val="00FF049E"/>
    <w:pPr>
      <w:ind w:left="2304"/>
    </w:pPr>
    <w:rPr>
      <w:rFonts w:ascii="Arial" w:eastAsia="Times New Roman" w:hAnsi="Arial"/>
      <w:b/>
      <w:noProof/>
      <w:sz w:val="60"/>
      <w:lang w:val="en-US" w:eastAsia="en-US"/>
    </w:rPr>
  </w:style>
  <w:style w:type="paragraph" w:customStyle="1" w:styleId="t3-title-line3">
    <w:name w:val="t3-title-line3"/>
    <w:rsid w:val="00FF049E"/>
    <w:pPr>
      <w:spacing w:before="800" w:line="240" w:lineRule="exact"/>
      <w:ind w:left="2304"/>
    </w:pPr>
    <w:rPr>
      <w:rFonts w:ascii="Arial Black" w:eastAsia="Times New Roman" w:hAnsi="Arial Black"/>
      <w:noProof/>
      <w:lang w:val="en-US" w:eastAsia="en-US"/>
    </w:rPr>
  </w:style>
  <w:style w:type="paragraph" w:customStyle="1" w:styleId="t4-title-line4">
    <w:name w:val="t4-title-line4"/>
    <w:rsid w:val="00FF049E"/>
    <w:pPr>
      <w:spacing w:before="280"/>
      <w:ind w:left="2304"/>
    </w:pPr>
    <w:rPr>
      <w:rFonts w:ascii="Arial" w:eastAsia="Times New Roman" w:hAnsi="Arial"/>
      <w:noProof/>
      <w:lang w:val="en-US" w:eastAsia="en-US"/>
    </w:rPr>
  </w:style>
  <w:style w:type="paragraph" w:customStyle="1" w:styleId="t5-title-line5">
    <w:name w:val="t5-title-line5"/>
    <w:rsid w:val="00FF049E"/>
    <w:pPr>
      <w:spacing w:before="6400"/>
      <w:ind w:left="2304"/>
    </w:pPr>
    <w:rPr>
      <w:rFonts w:ascii="Arial Black" w:eastAsia="Times New Roman" w:hAnsi="Arial Black"/>
      <w:noProof/>
      <w:sz w:val="16"/>
      <w:lang w:val="en-US" w:eastAsia="en-US"/>
    </w:rPr>
  </w:style>
  <w:style w:type="paragraph" w:customStyle="1" w:styleId="list-bullet">
    <w:name w:val="list-bullet"/>
    <w:rsid w:val="00D63120"/>
    <w:pPr>
      <w:pBdr>
        <w:top w:val="single" w:sz="4" w:space="1" w:color="806000" w:themeColor="accent4" w:themeShade="80"/>
        <w:bottom w:val="single" w:sz="4" w:space="1" w:color="806000" w:themeColor="accent4" w:themeShade="80"/>
      </w:pBdr>
      <w:shd w:val="clear" w:color="auto" w:fill="FFF2CC" w:themeFill="accent4" w:themeFillTint="33"/>
      <w:suppressAutoHyphens/>
      <w:spacing w:before="60" w:after="60" w:line="260" w:lineRule="exact"/>
    </w:pPr>
    <w:rPr>
      <w:rFonts w:ascii="Montserrat" w:eastAsia="Times New Roman" w:hAnsi="Montserrat"/>
      <w:sz w:val="21"/>
      <w:lang w:val="en-US" w:eastAsia="en-US"/>
    </w:rPr>
  </w:style>
  <w:style w:type="paragraph" w:customStyle="1" w:styleId="list-bullet-level-2">
    <w:name w:val="list-bullet-level-2"/>
    <w:rsid w:val="00FF049E"/>
    <w:pPr>
      <w:numPr>
        <w:numId w:val="11"/>
      </w:numPr>
      <w:tabs>
        <w:tab w:val="left" w:pos="3024"/>
      </w:tabs>
      <w:suppressAutoHyphens/>
      <w:spacing w:before="60" w:after="60"/>
      <w:ind w:left="3024" w:hanging="288"/>
    </w:pPr>
    <w:rPr>
      <w:rFonts w:ascii="Arial Narrow" w:eastAsia="Times New Roman" w:hAnsi="Arial Narrow"/>
      <w:lang w:val="en-US" w:eastAsia="en-US"/>
    </w:rPr>
  </w:style>
  <w:style w:type="paragraph" w:customStyle="1" w:styleId="Footer-Left">
    <w:name w:val="Footer-Left"/>
    <w:basedOn w:val="Normal"/>
    <w:rsid w:val="00FF049E"/>
    <w:pPr>
      <w:tabs>
        <w:tab w:val="clear" w:pos="1134"/>
        <w:tab w:val="right" w:pos="13766"/>
      </w:tabs>
      <w:suppressAutoHyphens/>
      <w:spacing w:before="0" w:after="0" w:line="240" w:lineRule="auto"/>
      <w:jc w:val="right"/>
    </w:pPr>
    <w:rPr>
      <w:rFonts w:eastAsia="Times New Roman"/>
      <w:b/>
      <w:color w:val="000000"/>
      <w:sz w:val="16"/>
      <w:lang w:eastAsia="en-US"/>
    </w:rPr>
  </w:style>
  <w:style w:type="paragraph" w:customStyle="1" w:styleId="title-page-text">
    <w:name w:val="title-page-text"/>
    <w:next w:val="Normal"/>
    <w:rsid w:val="00FF049E"/>
    <w:pPr>
      <w:suppressAutoHyphens/>
      <w:spacing w:before="100" w:after="100"/>
    </w:pPr>
    <w:rPr>
      <w:rFonts w:eastAsia="Times New Roman"/>
      <w:kern w:val="20"/>
      <w:lang w:val="en-US" w:eastAsia="en-US"/>
    </w:rPr>
  </w:style>
  <w:style w:type="paragraph" w:customStyle="1" w:styleId="level1headings">
    <w:name w:val="level 1 headings"/>
    <w:basedOn w:val="H-goals"/>
    <w:rsid w:val="00FF049E"/>
    <w:pPr>
      <w:spacing w:before="504" w:after="180"/>
      <w:ind w:left="0" w:firstLine="0"/>
    </w:pPr>
  </w:style>
  <w:style w:type="paragraph" w:customStyle="1" w:styleId="level2headings">
    <w:name w:val="level 2 headings"/>
    <w:basedOn w:val="Normal"/>
    <w:rsid w:val="00FF049E"/>
    <w:pPr>
      <w:keepNext/>
      <w:tabs>
        <w:tab w:val="clear" w:pos="1134"/>
        <w:tab w:val="left" w:pos="2340"/>
      </w:tabs>
      <w:suppressAutoHyphens/>
      <w:spacing w:before="240" w:after="60" w:line="240" w:lineRule="auto"/>
      <w:ind w:left="2304"/>
    </w:pPr>
    <w:rPr>
      <w:rFonts w:eastAsia="Times New Roman"/>
      <w:b/>
      <w:color w:val="000000"/>
      <w:sz w:val="20"/>
      <w:lang w:eastAsia="en-US"/>
    </w:rPr>
  </w:style>
  <w:style w:type="paragraph" w:customStyle="1" w:styleId="level3headings">
    <w:name w:val="level 3 headings"/>
    <w:basedOn w:val="Normal"/>
    <w:rsid w:val="00FF049E"/>
    <w:pPr>
      <w:keepNext/>
      <w:numPr>
        <w:numId w:val="13"/>
      </w:numPr>
      <w:tabs>
        <w:tab w:val="clear" w:pos="1134"/>
        <w:tab w:val="clear" w:pos="3744"/>
        <w:tab w:val="left" w:pos="2340"/>
      </w:tabs>
      <w:suppressAutoHyphens/>
      <w:spacing w:before="240" w:after="60" w:line="240" w:lineRule="auto"/>
    </w:pPr>
    <w:rPr>
      <w:rFonts w:eastAsia="Times New Roman"/>
      <w:color w:val="000000"/>
      <w:sz w:val="20"/>
      <w:lang w:eastAsia="en-US"/>
    </w:rPr>
  </w:style>
  <w:style w:type="paragraph" w:styleId="DocumentMap">
    <w:name w:val="Document Map"/>
    <w:basedOn w:val="Normal"/>
    <w:link w:val="DocumentMapChar"/>
    <w:semiHidden/>
    <w:rsid w:val="00FF049E"/>
    <w:pPr>
      <w:numPr>
        <w:numId w:val="17"/>
      </w:numPr>
      <w:shd w:val="clear" w:color="auto" w:fill="000080"/>
      <w:tabs>
        <w:tab w:val="clear" w:pos="360"/>
        <w:tab w:val="clear" w:pos="1134"/>
      </w:tabs>
      <w:suppressAutoHyphens/>
      <w:spacing w:before="0" w:after="0" w:line="240" w:lineRule="auto"/>
      <w:ind w:left="0" w:firstLine="0"/>
    </w:pPr>
    <w:rPr>
      <w:rFonts w:ascii="Tahoma" w:eastAsia="Times New Roman" w:hAnsi="Tahoma"/>
      <w:b/>
      <w:kern w:val="32"/>
      <w:sz w:val="12"/>
      <w:lang w:eastAsia="en-US"/>
    </w:rPr>
  </w:style>
  <w:style w:type="character" w:customStyle="1" w:styleId="DocumentMapChar">
    <w:name w:val="Document Map Char"/>
    <w:basedOn w:val="DefaultParagraphFont"/>
    <w:link w:val="DocumentMap"/>
    <w:semiHidden/>
    <w:rsid w:val="00FF049E"/>
    <w:rPr>
      <w:rFonts w:ascii="Tahoma" w:eastAsia="Times New Roman" w:hAnsi="Tahoma"/>
      <w:b/>
      <w:kern w:val="32"/>
      <w:sz w:val="12"/>
      <w:shd w:val="clear" w:color="auto" w:fill="000080"/>
      <w:lang w:val="en-US" w:eastAsia="en-US"/>
    </w:rPr>
  </w:style>
  <w:style w:type="paragraph" w:customStyle="1" w:styleId="term">
    <w:name w:val="term"/>
    <w:basedOn w:val="Normal"/>
    <w:rsid w:val="00FF049E"/>
    <w:pPr>
      <w:keepLines/>
      <w:numPr>
        <w:numId w:val="14"/>
      </w:numPr>
      <w:tabs>
        <w:tab w:val="clear" w:pos="360"/>
        <w:tab w:val="clear" w:pos="1134"/>
        <w:tab w:val="left" w:pos="-3240"/>
      </w:tabs>
      <w:suppressAutoHyphens/>
      <w:spacing w:line="260" w:lineRule="exact"/>
      <w:ind w:left="288" w:firstLine="0"/>
    </w:pPr>
    <w:rPr>
      <w:rFonts w:eastAsia="Times New Roman"/>
      <w:color w:val="000000"/>
      <w:kern w:val="22"/>
      <w:sz w:val="21"/>
      <w:lang w:eastAsia="en-US"/>
    </w:rPr>
  </w:style>
  <w:style w:type="paragraph" w:customStyle="1" w:styleId="goal-name">
    <w:name w:val="goal-name"/>
    <w:basedOn w:val="Normal"/>
    <w:rsid w:val="00FF049E"/>
    <w:pPr>
      <w:keepNext/>
      <w:keepLines/>
      <w:tabs>
        <w:tab w:val="clear" w:pos="1134"/>
        <w:tab w:val="left" w:pos="1152"/>
      </w:tabs>
      <w:suppressAutoHyphens/>
      <w:spacing w:before="300" w:after="0" w:line="240" w:lineRule="auto"/>
      <w:ind w:left="1152" w:hanging="1152"/>
    </w:pPr>
    <w:rPr>
      <w:rFonts w:eastAsia="Times New Roman"/>
      <w:b/>
      <w:sz w:val="21"/>
      <w:lang w:eastAsia="en-US"/>
    </w:rPr>
  </w:style>
  <w:style w:type="paragraph" w:customStyle="1" w:styleId="goal-name-2">
    <w:name w:val="goal-name-2"/>
    <w:basedOn w:val="goal-name"/>
    <w:rsid w:val="00FF049E"/>
    <w:pPr>
      <w:spacing w:before="120"/>
    </w:pPr>
    <w:rPr>
      <w:b w:val="0"/>
    </w:rPr>
  </w:style>
  <w:style w:type="paragraph" w:customStyle="1" w:styleId="level2appendix">
    <w:name w:val="level 2 appendix"/>
    <w:basedOn w:val="level1headings"/>
    <w:rsid w:val="00FF049E"/>
  </w:style>
  <w:style w:type="paragraph" w:customStyle="1" w:styleId="H-pa-name-appendix">
    <w:name w:val="H-pa-name-appendix"/>
    <w:basedOn w:val="H-pa-name"/>
    <w:rsid w:val="00FF049E"/>
  </w:style>
  <w:style w:type="paragraph" w:customStyle="1" w:styleId="Message-Information">
    <w:name w:val="Message - Information"/>
    <w:qFormat/>
    <w:rsid w:val="0091225C"/>
    <w:pPr>
      <w:pBdr>
        <w:top w:val="single" w:sz="4" w:space="4" w:color="1F4E79" w:themeColor="accent1" w:themeShade="80"/>
        <w:left w:val="single" w:sz="4" w:space="4" w:color="1F4E79" w:themeColor="accent1" w:themeShade="80"/>
        <w:bottom w:val="single" w:sz="4" w:space="4" w:color="1F4E79" w:themeColor="accent1" w:themeShade="80"/>
        <w:right w:val="single" w:sz="4" w:space="4" w:color="1F4E79" w:themeColor="accent1" w:themeShade="80"/>
      </w:pBdr>
      <w:shd w:val="clear" w:color="auto" w:fill="DEEAF6" w:themeFill="accent1" w:themeFillTint="33"/>
      <w:spacing w:before="120" w:after="120" w:line="259" w:lineRule="auto"/>
      <w:ind w:left="851" w:right="851"/>
    </w:pPr>
    <w:rPr>
      <w:rFonts w:ascii="Calibri" w:eastAsiaTheme="minorEastAsia" w:hAnsi="Calibri" w:cstheme="minorBidi"/>
      <w:color w:val="000000" w:themeColor="text1"/>
      <w:sz w:val="22"/>
      <w:lang w:eastAsia="en-US"/>
    </w:rPr>
  </w:style>
  <w:style w:type="paragraph" w:customStyle="1" w:styleId="H-sp-name-subsumed">
    <w:name w:val="H-sp-name-subsumed"/>
    <w:basedOn w:val="Normal"/>
    <w:rsid w:val="00FF049E"/>
    <w:pPr>
      <w:keepNext/>
      <w:tabs>
        <w:tab w:val="clear" w:pos="1134"/>
      </w:tabs>
      <w:suppressAutoHyphens/>
      <w:spacing w:before="500" w:after="40" w:line="260" w:lineRule="exact"/>
      <w:ind w:left="2304" w:hanging="1152"/>
    </w:pPr>
    <w:rPr>
      <w:rFonts w:eastAsia="Times New Roman"/>
      <w:b/>
      <w:color w:val="808080"/>
      <w:sz w:val="21"/>
      <w:lang w:eastAsia="en-US"/>
    </w:rPr>
  </w:style>
  <w:style w:type="paragraph" w:customStyle="1" w:styleId="H-workproducts-subsumed">
    <w:name w:val="H-workproducts-subsumed"/>
    <w:basedOn w:val="H-workproducts"/>
    <w:rsid w:val="00FF049E"/>
    <w:rPr>
      <w:color w:val="808080"/>
    </w:rPr>
  </w:style>
  <w:style w:type="paragraph" w:customStyle="1" w:styleId="QAAnswer">
    <w:name w:val="QA Answer"/>
    <w:basedOn w:val="QAQuestion"/>
    <w:rsid w:val="00FF049E"/>
    <w:pPr>
      <w:numPr>
        <w:numId w:val="16"/>
      </w:numPr>
      <w:tabs>
        <w:tab w:val="clear" w:pos="360"/>
      </w:tabs>
      <w:ind w:left="2736" w:hanging="432"/>
    </w:pPr>
    <w:rPr>
      <w:color w:val="808080"/>
    </w:rPr>
  </w:style>
  <w:style w:type="paragraph" w:customStyle="1" w:styleId="list-bullet-border-subsumed">
    <w:name w:val="list-bullet-border-subsumed"/>
    <w:basedOn w:val="list-bullet-subsumed"/>
    <w:rsid w:val="00FF049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Arial Narrow" w:hAnsi="Arial Narrow"/>
    </w:rPr>
  </w:style>
  <w:style w:type="paragraph" w:customStyle="1" w:styleId="list-bullet-subsumed">
    <w:name w:val="list-bullet-subsumed"/>
    <w:rsid w:val="00FF049E"/>
    <w:pPr>
      <w:tabs>
        <w:tab w:val="left" w:pos="360"/>
        <w:tab w:val="num" w:pos="720"/>
      </w:tabs>
      <w:suppressAutoHyphens/>
      <w:spacing w:before="60" w:after="60" w:line="260" w:lineRule="exact"/>
      <w:ind w:left="720" w:hanging="360"/>
    </w:pPr>
    <w:rPr>
      <w:rFonts w:ascii="Arial" w:eastAsia="Times New Roman" w:hAnsi="Arial"/>
      <w:color w:val="808080"/>
      <w:sz w:val="21"/>
      <w:lang w:val="en-US" w:eastAsia="en-US"/>
    </w:rPr>
  </w:style>
  <w:style w:type="paragraph" w:customStyle="1" w:styleId="list-bullet-level-2-border">
    <w:name w:val="list-bullet-level-2-border"/>
    <w:basedOn w:val="list-bullet-level-2"/>
    <w:rsid w:val="00FF049E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ist-bullet-level-2-border-subsumed">
    <w:name w:val="list-bullet-level-2-border-subsumed"/>
    <w:basedOn w:val="list-bullet-level-2-border"/>
    <w:rsid w:val="00FF049E"/>
    <w:rPr>
      <w:color w:val="808080"/>
    </w:rPr>
  </w:style>
  <w:style w:type="paragraph" w:customStyle="1" w:styleId="Listborder">
    <w:name w:val="List border"/>
    <w:basedOn w:val="Normal"/>
    <w:rsid w:val="00FF049E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1134"/>
      </w:tabs>
      <w:suppressAutoHyphens/>
      <w:spacing w:before="0" w:after="0" w:line="240" w:lineRule="auto"/>
    </w:pPr>
    <w:rPr>
      <w:rFonts w:ascii="Arial Narrow" w:eastAsia="Times New Roman" w:hAnsi="Arial Narrow"/>
      <w:b/>
      <w:kern w:val="32"/>
      <w:sz w:val="12"/>
      <w:lang w:eastAsia="en-US"/>
    </w:rPr>
  </w:style>
  <w:style w:type="paragraph" w:customStyle="1" w:styleId="list-border-sub">
    <w:name w:val="list-border-sub"/>
    <w:basedOn w:val="Listborder"/>
    <w:rsid w:val="00FF049E"/>
    <w:rPr>
      <w:color w:val="808080"/>
    </w:rPr>
  </w:style>
  <w:style w:type="paragraph" w:customStyle="1" w:styleId="list-bullet-level-2-subsumed">
    <w:name w:val="list-bullet-level-2-subsumed"/>
    <w:basedOn w:val="list-bullet-level-2"/>
    <w:rsid w:val="00FF049E"/>
    <w:rPr>
      <w:color w:val="808080"/>
    </w:rPr>
  </w:style>
  <w:style w:type="paragraph" w:customStyle="1" w:styleId="example-break">
    <w:name w:val="example-break"/>
    <w:basedOn w:val="Normal"/>
    <w:rsid w:val="00FF049E"/>
    <w:pPr>
      <w:keepLines/>
      <w:tabs>
        <w:tab w:val="clear" w:pos="1134"/>
        <w:tab w:val="left" w:pos="-3240"/>
      </w:tabs>
      <w:suppressAutoHyphens/>
      <w:spacing w:before="0" w:after="0" w:line="120" w:lineRule="exact"/>
      <w:ind w:left="1152"/>
    </w:pPr>
    <w:rPr>
      <w:rFonts w:eastAsia="Times New Roman"/>
      <w:color w:val="000000"/>
      <w:kern w:val="22"/>
      <w:sz w:val="12"/>
      <w:lang w:eastAsia="en-US"/>
    </w:rPr>
  </w:style>
  <w:style w:type="paragraph" w:customStyle="1" w:styleId="Body-noindent">
    <w:name w:val="Body-no indent"/>
    <w:next w:val="Normal"/>
    <w:rsid w:val="00FF049E"/>
    <w:pPr>
      <w:widowControl w:val="0"/>
      <w:tabs>
        <w:tab w:val="left" w:pos="7920"/>
      </w:tabs>
      <w:spacing w:after="120" w:line="280" w:lineRule="exact"/>
      <w:ind w:right="-14"/>
    </w:pPr>
    <w:rPr>
      <w:rFonts w:ascii="Arial" w:eastAsia="Times New Roman" w:hAnsi="Arial"/>
      <w:sz w:val="19"/>
      <w:lang w:val="en-US" w:eastAsia="en-US"/>
    </w:rPr>
  </w:style>
  <w:style w:type="paragraph" w:customStyle="1" w:styleId="level2preface">
    <w:name w:val="level 2 preface"/>
    <w:basedOn w:val="level2headings"/>
    <w:rsid w:val="00FF049E"/>
  </w:style>
  <w:style w:type="paragraph" w:customStyle="1" w:styleId="Graphic">
    <w:name w:val="Graphic"/>
    <w:basedOn w:val="Normal"/>
    <w:next w:val="Caption"/>
    <w:rsid w:val="00FF049E"/>
    <w:pPr>
      <w:keepNext/>
      <w:keepLines/>
      <w:tabs>
        <w:tab w:val="clear" w:pos="1134"/>
        <w:tab w:val="left" w:pos="-3240"/>
      </w:tabs>
      <w:suppressAutoHyphens/>
      <w:spacing w:line="240" w:lineRule="auto"/>
      <w:ind w:left="1152"/>
    </w:pPr>
    <w:rPr>
      <w:rFonts w:eastAsia="Times New Roman"/>
      <w:color w:val="000000"/>
      <w:kern w:val="22"/>
      <w:sz w:val="21"/>
      <w:lang w:eastAsia="en-US"/>
    </w:rPr>
  </w:style>
  <w:style w:type="paragraph" w:customStyle="1" w:styleId="Company-Description">
    <w:name w:val="Company - Description"/>
    <w:basedOn w:val="Normal"/>
    <w:rsid w:val="00FF049E"/>
    <w:pPr>
      <w:pBdr>
        <w:bottom w:val="single" w:sz="4" w:space="1" w:color="auto"/>
      </w:pBdr>
      <w:tabs>
        <w:tab w:val="clear" w:pos="1134"/>
      </w:tabs>
      <w:spacing w:before="0" w:line="240" w:lineRule="auto"/>
    </w:pPr>
    <w:rPr>
      <w:rFonts w:eastAsia="Times New Roman" w:cs="Arial"/>
      <w:b/>
      <w:sz w:val="24"/>
      <w:lang w:eastAsia="en-US"/>
    </w:rPr>
  </w:style>
  <w:style w:type="paragraph" w:customStyle="1" w:styleId="CompanyName">
    <w:name w:val="Company Name"/>
    <w:basedOn w:val="Normal"/>
    <w:rsid w:val="00FF049E"/>
    <w:pPr>
      <w:tabs>
        <w:tab w:val="clear" w:pos="1134"/>
      </w:tabs>
      <w:spacing w:before="0" w:after="0" w:line="240" w:lineRule="auto"/>
      <w:ind w:left="360"/>
    </w:pPr>
    <w:rPr>
      <w:rFonts w:eastAsia="Times New Roman" w:cs="Arial"/>
      <w:sz w:val="20"/>
      <w:lang w:eastAsia="en-US"/>
    </w:rPr>
  </w:style>
  <w:style w:type="paragraph" w:customStyle="1" w:styleId="t2title2">
    <w:name w:val="t2 title2"/>
    <w:rsid w:val="00FF049E"/>
    <w:pPr>
      <w:widowControl w:val="0"/>
      <w:numPr>
        <w:numId w:val="19"/>
      </w:numPr>
      <w:tabs>
        <w:tab w:val="clear" w:pos="360"/>
      </w:tabs>
      <w:spacing w:line="200" w:lineRule="atLeast"/>
      <w:ind w:firstLine="0"/>
    </w:pPr>
    <w:rPr>
      <w:rFonts w:ascii="Helvetica" w:eastAsia="Times New Roman" w:hAnsi="Helvetica"/>
      <w:i/>
      <w:color w:val="000000"/>
      <w:sz w:val="16"/>
      <w:lang w:val="en-US" w:eastAsia="en-US"/>
    </w:rPr>
  </w:style>
  <w:style w:type="paragraph" w:customStyle="1" w:styleId="t3-title-3">
    <w:name w:val="t3-title-3"/>
    <w:rsid w:val="00FF049E"/>
    <w:pPr>
      <w:numPr>
        <w:numId w:val="15"/>
      </w:numPr>
      <w:tabs>
        <w:tab w:val="clear" w:pos="360"/>
      </w:tabs>
      <w:ind w:left="0" w:firstLine="0"/>
    </w:pPr>
    <w:rPr>
      <w:rFonts w:ascii="Arial" w:eastAsia="Times New Roman" w:hAnsi="Arial"/>
      <w:noProof/>
      <w:sz w:val="12"/>
      <w:lang w:val="en-US" w:eastAsia="en-US"/>
    </w:rPr>
  </w:style>
  <w:style w:type="paragraph" w:customStyle="1" w:styleId="t1-title-1">
    <w:name w:val="t1-title-1"/>
    <w:rsid w:val="00FF049E"/>
    <w:pPr>
      <w:jc w:val="center"/>
    </w:pPr>
    <w:rPr>
      <w:rFonts w:ascii="Arial" w:eastAsia="Times New Roman" w:hAnsi="Arial"/>
      <w:b/>
      <w:noProof/>
      <w:sz w:val="32"/>
      <w:lang w:val="en-US" w:eastAsia="en-US"/>
    </w:rPr>
  </w:style>
  <w:style w:type="paragraph" w:customStyle="1" w:styleId="t4-title-4">
    <w:name w:val="t4-title-4"/>
    <w:next w:val="UserInformation"/>
    <w:rsid w:val="00FF049E"/>
    <w:pPr>
      <w:tabs>
        <w:tab w:val="left" w:pos="288"/>
      </w:tabs>
      <w:ind w:left="288" w:hanging="288"/>
    </w:pPr>
    <w:rPr>
      <w:rFonts w:ascii="Arial Narrow" w:eastAsia="Times New Roman" w:hAnsi="Arial Narrow"/>
      <w:b/>
      <w:smallCaps/>
      <w:noProof/>
      <w:sz w:val="16"/>
      <w:lang w:val="en-US" w:eastAsia="en-US"/>
    </w:rPr>
  </w:style>
  <w:style w:type="paragraph" w:customStyle="1" w:styleId="UserInformation">
    <w:name w:val="User Information"/>
    <w:rsid w:val="00FF049E"/>
    <w:pPr>
      <w:spacing w:before="60" w:after="60" w:line="240" w:lineRule="exact"/>
      <w:ind w:left="288"/>
    </w:pPr>
    <w:rPr>
      <w:rFonts w:ascii="Arial Narrow" w:eastAsia="Times New Roman" w:hAnsi="Arial Narrow"/>
      <w:lang w:val="en-US" w:eastAsia="en-US"/>
    </w:rPr>
  </w:style>
  <w:style w:type="paragraph" w:customStyle="1" w:styleId="t5-title-5">
    <w:name w:val="t5-title-5"/>
    <w:basedOn w:val="t4-title-4"/>
    <w:next w:val="UserInformation"/>
    <w:rsid w:val="00FF049E"/>
    <w:pPr>
      <w:numPr>
        <w:numId w:val="18"/>
      </w:numPr>
      <w:ind w:left="0" w:firstLine="0"/>
    </w:pPr>
  </w:style>
  <w:style w:type="paragraph" w:styleId="Date">
    <w:name w:val="Date"/>
    <w:basedOn w:val="Normal"/>
    <w:next w:val="Normal"/>
    <w:link w:val="DateChar"/>
    <w:rsid w:val="00FF049E"/>
    <w:pPr>
      <w:tabs>
        <w:tab w:val="clear" w:pos="1134"/>
      </w:tabs>
      <w:suppressAutoHyphens/>
      <w:spacing w:before="0" w:after="0" w:line="240" w:lineRule="auto"/>
    </w:pPr>
    <w:rPr>
      <w:rFonts w:eastAsia="Times New Roman"/>
      <w:b/>
      <w:kern w:val="32"/>
      <w:sz w:val="12"/>
      <w:lang w:eastAsia="en-US"/>
    </w:rPr>
  </w:style>
  <w:style w:type="character" w:customStyle="1" w:styleId="DateChar">
    <w:name w:val="Date Char"/>
    <w:basedOn w:val="DefaultParagraphFont"/>
    <w:link w:val="Date"/>
    <w:rsid w:val="00FF049E"/>
    <w:rPr>
      <w:rFonts w:ascii="Arial" w:eastAsia="Times New Roman" w:hAnsi="Arial"/>
      <w:b/>
      <w:kern w:val="32"/>
      <w:sz w:val="12"/>
      <w:lang w:val="en-US" w:eastAsia="en-US"/>
    </w:rPr>
  </w:style>
  <w:style w:type="paragraph" w:customStyle="1" w:styleId="Table-ColHead">
    <w:name w:val="Table - Col. Head"/>
    <w:basedOn w:val="Normal"/>
    <w:autoRedefine/>
    <w:rsid w:val="00FF049E"/>
    <w:pPr>
      <w:keepNext/>
      <w:tabs>
        <w:tab w:val="clear" w:pos="1134"/>
      </w:tabs>
      <w:spacing w:before="60" w:after="60" w:line="240" w:lineRule="auto"/>
      <w:jc w:val="center"/>
    </w:pPr>
    <w:rPr>
      <w:rFonts w:eastAsia="Times New Roman"/>
      <w:b/>
      <w:sz w:val="24"/>
      <w:lang w:val="en-GB" w:eastAsia="en-US"/>
    </w:rPr>
  </w:style>
  <w:style w:type="paragraph" w:customStyle="1" w:styleId="FrontPageHeading">
    <w:name w:val="Front Page Heading"/>
    <w:basedOn w:val="Normal"/>
    <w:rsid w:val="00FF049E"/>
    <w:pPr>
      <w:tabs>
        <w:tab w:val="clear" w:pos="1134"/>
      </w:tabs>
      <w:suppressAutoHyphens/>
      <w:spacing w:before="0" w:after="0" w:line="240" w:lineRule="auto"/>
    </w:pPr>
    <w:rPr>
      <w:rFonts w:eastAsia="Times New Roman"/>
      <w:b/>
      <w:kern w:val="32"/>
      <w:sz w:val="44"/>
      <w:lang w:eastAsia="en-US"/>
    </w:rPr>
  </w:style>
  <w:style w:type="paragraph" w:customStyle="1" w:styleId="bullet">
    <w:name w:val="bullet"/>
    <w:autoRedefine/>
    <w:rsid w:val="00FF049E"/>
    <w:pPr>
      <w:numPr>
        <w:numId w:val="20"/>
      </w:numPr>
      <w:suppressAutoHyphens/>
      <w:spacing w:before="60" w:after="60" w:line="260" w:lineRule="exact"/>
    </w:pPr>
    <w:rPr>
      <w:rFonts w:ascii="Arial" w:eastAsia="Times New Roman" w:hAnsi="Arial"/>
      <w:sz w:val="21"/>
      <w:lang w:val="en-US" w:eastAsia="en-US"/>
    </w:rPr>
  </w:style>
  <w:style w:type="paragraph" w:customStyle="1" w:styleId="BulletList">
    <w:name w:val="BulletList"/>
    <w:basedOn w:val="Normal"/>
    <w:rsid w:val="00FF049E"/>
    <w:pPr>
      <w:keepLines/>
      <w:tabs>
        <w:tab w:val="clear" w:pos="1134"/>
        <w:tab w:val="left" w:pos="-3240"/>
      </w:tabs>
      <w:suppressAutoHyphens/>
      <w:spacing w:line="260" w:lineRule="exact"/>
      <w:ind w:left="1152"/>
    </w:pPr>
    <w:rPr>
      <w:rFonts w:eastAsia="Times New Roman"/>
      <w:color w:val="000000"/>
      <w:kern w:val="22"/>
      <w:sz w:val="21"/>
      <w:lang w:eastAsia="en-US"/>
    </w:rPr>
  </w:style>
  <w:style w:type="paragraph" w:customStyle="1" w:styleId="Bullet1">
    <w:name w:val="Bullet 1"/>
    <w:basedOn w:val="Normal"/>
    <w:rsid w:val="00FF049E"/>
    <w:pPr>
      <w:widowControl w:val="0"/>
      <w:numPr>
        <w:numId w:val="21"/>
      </w:numPr>
      <w:tabs>
        <w:tab w:val="clear" w:pos="1134"/>
        <w:tab w:val="left" w:pos="7920"/>
      </w:tabs>
      <w:spacing w:before="0" w:after="0" w:line="280" w:lineRule="exact"/>
    </w:pPr>
    <w:rPr>
      <w:rFonts w:eastAsia="Times New Roman"/>
      <w:sz w:val="19"/>
      <w:lang w:eastAsia="en-US"/>
    </w:rPr>
  </w:style>
  <w:style w:type="paragraph" w:customStyle="1" w:styleId="Para">
    <w:name w:val="Para"/>
    <w:basedOn w:val="Normal"/>
    <w:rsid w:val="00FF049E"/>
    <w:pPr>
      <w:tabs>
        <w:tab w:val="clear" w:pos="1134"/>
      </w:tabs>
      <w:spacing w:before="60" w:line="240" w:lineRule="auto"/>
    </w:pPr>
    <w:rPr>
      <w:rFonts w:eastAsia="Times New Roman"/>
      <w:sz w:val="20"/>
      <w:lang w:eastAsia="en-US"/>
    </w:rPr>
  </w:style>
  <w:style w:type="paragraph" w:styleId="PlainText">
    <w:name w:val="Plain Text"/>
    <w:basedOn w:val="Normal"/>
    <w:link w:val="PlainTextChar"/>
    <w:rsid w:val="00FF049E"/>
    <w:pPr>
      <w:tabs>
        <w:tab w:val="clear" w:pos="1134"/>
      </w:tabs>
      <w:spacing w:before="0" w:after="0" w:line="240" w:lineRule="auto"/>
    </w:pPr>
    <w:rPr>
      <w:rFonts w:ascii="Courier New" w:eastAsia="SimSun" w:hAnsi="Courier New" w:cs="Courier New"/>
      <w:sz w:val="20"/>
      <w:lang w:eastAsia="zh-CN"/>
    </w:rPr>
  </w:style>
  <w:style w:type="character" w:customStyle="1" w:styleId="PlainTextChar">
    <w:name w:val="Plain Text Char"/>
    <w:basedOn w:val="DefaultParagraphFont"/>
    <w:link w:val="PlainText"/>
    <w:rsid w:val="00FF049E"/>
    <w:rPr>
      <w:rFonts w:ascii="Courier New" w:eastAsia="SimSun" w:hAnsi="Courier New" w:cs="Courier New"/>
      <w:lang w:val="en-US" w:eastAsia="zh-CN"/>
    </w:rPr>
  </w:style>
  <w:style w:type="paragraph" w:customStyle="1" w:styleId="TableHead">
    <w:name w:val="Table Head"/>
    <w:basedOn w:val="Normal"/>
    <w:rsid w:val="00FF049E"/>
    <w:pPr>
      <w:tabs>
        <w:tab w:val="clear" w:pos="1134"/>
      </w:tabs>
      <w:spacing w:before="0" w:after="60" w:line="280" w:lineRule="exact"/>
    </w:pPr>
    <w:rPr>
      <w:rFonts w:ascii="Arial Narrow" w:eastAsia="Times New Roman" w:hAnsi="Arial Narrow"/>
      <w:b/>
      <w:sz w:val="19"/>
      <w:lang w:eastAsia="en-US"/>
    </w:rPr>
  </w:style>
  <w:style w:type="paragraph" w:customStyle="1" w:styleId="Text">
    <w:name w:val="Text"/>
    <w:aliases w:val="t"/>
    <w:rsid w:val="00FF049E"/>
    <w:pPr>
      <w:spacing w:before="60" w:after="60" w:line="260" w:lineRule="exact"/>
    </w:pPr>
    <w:rPr>
      <w:rFonts w:ascii="Verdana" w:eastAsia="Times New Roman" w:hAnsi="Verdana"/>
      <w:color w:val="000000"/>
      <w:lang w:val="en-US" w:eastAsia="en-US"/>
    </w:rPr>
  </w:style>
  <w:style w:type="character" w:customStyle="1" w:styleId="LabelEmbedded">
    <w:name w:val="Label Embedded"/>
    <w:aliases w:val="le"/>
    <w:basedOn w:val="DefaultParagraphFont"/>
    <w:rsid w:val="00FF049E"/>
    <w:rPr>
      <w:rFonts w:ascii="Verdana" w:hAnsi="Verdana"/>
      <w:b/>
      <w:sz w:val="20"/>
      <w:u w:val="none"/>
    </w:rPr>
  </w:style>
  <w:style w:type="paragraph" w:customStyle="1" w:styleId="Bullet3">
    <w:name w:val="Bullet 3"/>
    <w:basedOn w:val="Normal"/>
    <w:rsid w:val="00FF049E"/>
    <w:pPr>
      <w:widowControl w:val="0"/>
      <w:numPr>
        <w:numId w:val="22"/>
      </w:numPr>
      <w:tabs>
        <w:tab w:val="clear" w:pos="1134"/>
        <w:tab w:val="left" w:pos="7920"/>
      </w:tabs>
      <w:spacing w:before="0" w:after="280" w:line="280" w:lineRule="exact"/>
    </w:pPr>
    <w:rPr>
      <w:rFonts w:eastAsia="Times New Roman"/>
      <w:sz w:val="19"/>
      <w:lang w:eastAsia="en-US"/>
    </w:rPr>
  </w:style>
  <w:style w:type="paragraph" w:customStyle="1" w:styleId="NoteCaution">
    <w:name w:val="Note/Caution"/>
    <w:basedOn w:val="Normal"/>
    <w:next w:val="Normal"/>
    <w:rsid w:val="00FF049E"/>
    <w:pPr>
      <w:widowControl w:val="0"/>
      <w:tabs>
        <w:tab w:val="clear" w:pos="1134"/>
        <w:tab w:val="left" w:pos="7920"/>
      </w:tabs>
      <w:spacing w:before="140" w:line="280" w:lineRule="exact"/>
      <w:ind w:right="-14"/>
    </w:pPr>
    <w:rPr>
      <w:rFonts w:ascii="Arial Narrow" w:eastAsia="Times New Roman" w:hAnsi="Arial Narrow"/>
      <w:b/>
      <w:sz w:val="19"/>
      <w:lang w:eastAsia="en-US"/>
    </w:rPr>
  </w:style>
  <w:style w:type="paragraph" w:customStyle="1" w:styleId="TableBody2">
    <w:name w:val="Table Body 2"/>
    <w:basedOn w:val="Normal"/>
    <w:rsid w:val="00FF049E"/>
    <w:pPr>
      <w:tabs>
        <w:tab w:val="clear" w:pos="1134"/>
      </w:tabs>
      <w:spacing w:before="40" w:after="40" w:line="250" w:lineRule="exact"/>
      <w:ind w:right="115"/>
    </w:pPr>
    <w:rPr>
      <w:rFonts w:eastAsia="Times New Roman"/>
      <w:sz w:val="17"/>
      <w:lang w:eastAsia="en-US"/>
    </w:rPr>
  </w:style>
  <w:style w:type="paragraph" w:customStyle="1" w:styleId="Listend">
    <w:name w:val="List end"/>
    <w:basedOn w:val="Normal"/>
    <w:rsid w:val="00FF049E"/>
    <w:pPr>
      <w:tabs>
        <w:tab w:val="clear" w:pos="1134"/>
      </w:tabs>
      <w:spacing w:before="0" w:after="0" w:line="240" w:lineRule="auto"/>
    </w:pPr>
    <w:rPr>
      <w:rFonts w:ascii="Century Schoolbook" w:eastAsia="Times New Roman" w:hAnsi="Century Schoolbook"/>
      <w:sz w:val="12"/>
      <w:lang w:eastAsia="en-US"/>
    </w:rPr>
  </w:style>
  <w:style w:type="paragraph" w:styleId="BodyText3">
    <w:name w:val="Body Text 3"/>
    <w:basedOn w:val="Normal"/>
    <w:link w:val="BodyText3Char"/>
    <w:rsid w:val="00FF049E"/>
    <w:pPr>
      <w:tabs>
        <w:tab w:val="clear" w:pos="1134"/>
      </w:tabs>
      <w:spacing w:line="240" w:lineRule="auto"/>
    </w:pPr>
    <w:rPr>
      <w:rFonts w:ascii="Times New Roman" w:eastAsia="Times New Roman" w:hAnsi="Times New Roman"/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rsid w:val="00FF049E"/>
    <w:rPr>
      <w:rFonts w:eastAsia="Times New Roman"/>
      <w:sz w:val="16"/>
      <w:szCs w:val="16"/>
      <w:lang w:val="en-US" w:eastAsia="en-US"/>
    </w:rPr>
  </w:style>
  <w:style w:type="paragraph" w:customStyle="1" w:styleId="InfoMessage">
    <w:name w:val="Info Message"/>
    <w:qFormat/>
    <w:rsid w:val="00F33BC9"/>
    <w:pPr>
      <w:pBdr>
        <w:top w:val="single" w:sz="4" w:space="4" w:color="FFC000" w:themeColor="accent4"/>
        <w:bottom w:val="single" w:sz="4" w:space="4" w:color="FFC000" w:themeColor="accent4"/>
      </w:pBdr>
      <w:shd w:val="clear" w:color="auto" w:fill="FFF2CC" w:themeFill="accent4" w:themeFillTint="33"/>
      <w:spacing w:before="120" w:after="120" w:line="259" w:lineRule="auto"/>
      <w:ind w:left="851" w:right="851"/>
    </w:pPr>
    <w:rPr>
      <w:rFonts w:ascii="Calibri" w:eastAsiaTheme="minorEastAsia" w:hAnsi="Calibri" w:cstheme="minorBidi"/>
      <w:color w:val="000000" w:themeColor="text1"/>
      <w:sz w:val="22"/>
      <w:lang w:eastAsia="en-US"/>
    </w:rPr>
  </w:style>
  <w:style w:type="character" w:customStyle="1" w:styleId="NoteChar">
    <w:name w:val="Note Char"/>
    <w:basedOn w:val="DefaultParagraphFont"/>
    <w:link w:val="Note"/>
    <w:rsid w:val="00F81913"/>
    <w:rPr>
      <w:rFonts w:asciiTheme="minorHAnsi" w:eastAsiaTheme="minorHAnsi" w:hAnsiTheme="minorHAnsi" w:cstheme="minorBidi"/>
      <w:sz w:val="22"/>
      <w:szCs w:val="22"/>
      <w:shd w:val="clear" w:color="auto" w:fill="F2F2F2" w:themeFill="background1" w:themeFillShade="F2"/>
      <w:lang w:eastAsia="en-US"/>
    </w:rPr>
  </w:style>
  <w:style w:type="paragraph" w:customStyle="1" w:styleId="HeadingA">
    <w:name w:val="Heading A"/>
    <w:basedOn w:val="Heading1"/>
    <w:rsid w:val="00AB1650"/>
    <w:pPr>
      <w:keepLines/>
      <w:pBdr>
        <w:top w:val="single" w:sz="18" w:space="1" w:color="auto"/>
      </w:pBdr>
      <w:tabs>
        <w:tab w:val="num" w:pos="504"/>
      </w:tabs>
      <w:overflowPunct w:val="0"/>
      <w:autoSpaceDE w:val="0"/>
      <w:autoSpaceDN w:val="0"/>
      <w:adjustRightInd w:val="0"/>
      <w:spacing w:before="142" w:after="113" w:line="240" w:lineRule="auto"/>
      <w:ind w:left="144"/>
      <w:textAlignment w:val="baseline"/>
      <w:outlineLvl w:val="9"/>
    </w:pPr>
    <w:rPr>
      <w:rFonts w:eastAsia="Times New Roman" w:cs="Times New Roman"/>
      <w:bCs w:val="0"/>
      <w:color w:val="808080"/>
      <w:kern w:val="28"/>
      <w:szCs w:val="20"/>
      <w:lang w:eastAsia="en-US"/>
    </w:rPr>
  </w:style>
  <w:style w:type="paragraph" w:styleId="NoSpacing">
    <w:name w:val="No Spacing"/>
    <w:uiPriority w:val="1"/>
    <w:qFormat/>
    <w:rsid w:val="00AD5F7E"/>
    <w:pPr>
      <w:tabs>
        <w:tab w:val="left" w:pos="1134"/>
      </w:tabs>
    </w:pPr>
    <w:rPr>
      <w:rFonts w:ascii="Arial" w:hAnsi="Arial"/>
      <w:sz w:val="22"/>
      <w:lang w:val="en-US"/>
    </w:rPr>
  </w:style>
  <w:style w:type="paragraph" w:styleId="NormalIndent">
    <w:name w:val="Normal Indent"/>
    <w:basedOn w:val="Normal"/>
    <w:rsid w:val="00AD5F7E"/>
    <w:pPr>
      <w:tabs>
        <w:tab w:val="clear" w:pos="1134"/>
        <w:tab w:val="left" w:pos="216"/>
        <w:tab w:val="left" w:pos="360"/>
        <w:tab w:val="left" w:pos="562"/>
      </w:tabs>
      <w:spacing w:before="0" w:line="240" w:lineRule="auto"/>
      <w:ind w:left="720"/>
    </w:pPr>
    <w:rPr>
      <w:rFonts w:ascii="Times New Roman" w:eastAsia="Times New Roman" w:hAnsi="Times New Roman"/>
      <w:sz w:val="20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rsid w:val="00D63120"/>
    <w:rPr>
      <w:rFonts w:ascii="Montserrat" w:hAnsi="Montserrat"/>
      <w:bCs/>
      <w:color w:val="1F4E79" w:themeColor="accent1" w:themeShade="8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83C2F"/>
    <w:pPr>
      <w:ind w:left="720"/>
      <w:contextualSpacing/>
    </w:pPr>
  </w:style>
  <w:style w:type="paragraph" w:customStyle="1" w:styleId="ErrorMessage">
    <w:name w:val="Error Message"/>
    <w:qFormat/>
    <w:rsid w:val="00BC0F8E"/>
    <w:pPr>
      <w:pBdr>
        <w:top w:val="single" w:sz="4" w:space="4" w:color="808080" w:themeColor="background1" w:themeShade="80"/>
        <w:left w:val="single" w:sz="4" w:space="4" w:color="808080" w:themeColor="background1" w:themeShade="80"/>
        <w:bottom w:val="single" w:sz="4" w:space="4" w:color="808080" w:themeColor="background1" w:themeShade="80"/>
        <w:right w:val="single" w:sz="4" w:space="4" w:color="808080" w:themeColor="background1" w:themeShade="80"/>
      </w:pBdr>
      <w:shd w:val="clear" w:color="auto" w:fill="FF0000"/>
      <w:spacing w:before="240" w:after="240"/>
      <w:ind w:left="851" w:right="851"/>
    </w:pPr>
    <w:rPr>
      <w:rFonts w:ascii="Calibri" w:eastAsiaTheme="minorEastAsia" w:hAnsi="Calibri" w:cstheme="minorBidi"/>
      <w:color w:val="FFFFFF" w:themeColor="background1"/>
      <w:sz w:val="22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313C17"/>
    <w:rPr>
      <w:rFonts w:ascii="Arial" w:hAnsi="Arial"/>
      <w:sz w:val="22"/>
      <w:lang w:val="en-US"/>
    </w:rPr>
  </w:style>
  <w:style w:type="paragraph" w:styleId="Revision">
    <w:name w:val="Revision"/>
    <w:hidden/>
    <w:uiPriority w:val="99"/>
    <w:semiHidden/>
    <w:rsid w:val="001A0565"/>
    <w:rPr>
      <w:rFonts w:ascii="Montserrat" w:hAnsi="Montserrat"/>
      <w:sz w:val="22"/>
      <w:lang w:val="en-US"/>
    </w:rPr>
  </w:style>
  <w:style w:type="paragraph" w:customStyle="1" w:styleId="Default">
    <w:name w:val="Default"/>
    <w:rsid w:val="00691F50"/>
    <w:pPr>
      <w:autoSpaceDE w:val="0"/>
      <w:autoSpaceDN w:val="0"/>
      <w:adjustRightInd w:val="0"/>
    </w:pPr>
    <w:rPr>
      <w:rFonts w:ascii="Segoe UI Symbol" w:hAnsi="Segoe UI Symbol" w:cs="Segoe UI Symbol"/>
      <w:color w:val="000000"/>
      <w:sz w:val="24"/>
      <w:szCs w:val="24"/>
    </w:rPr>
  </w:style>
  <w:style w:type="table" w:styleId="GridTable4-Accent6">
    <w:name w:val="Grid Table 4 Accent 6"/>
    <w:basedOn w:val="TableNormal"/>
    <w:uiPriority w:val="49"/>
    <w:rsid w:val="0097295F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97295F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B342F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2E74B5" w:themeColor="accent1" w:themeShade="BF"/>
      <w:kern w:val="0"/>
      <w:sz w:val="28"/>
      <w:szCs w:val="28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20428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A9022A"/>
  </w:style>
  <w:style w:type="character" w:styleId="FollowedHyperlink">
    <w:name w:val="FollowedHyperlink"/>
    <w:basedOn w:val="DefaultParagraphFont"/>
    <w:uiPriority w:val="99"/>
    <w:semiHidden/>
    <w:unhideWhenUsed/>
    <w:rsid w:val="006552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3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2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9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8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4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gitlab.com/rs806/mdcs-group/lta-btds-gui\" TargetMode="External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s://angular.dev/tools/cli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vanwalsh\My%20Documents\1.%20Templates%20To%20Do\SDLC\SoftwareDevelopmentLifecycl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388ea3-b1d1-43c4-bb95-9ce32591b969">
      <Terms xmlns="http://schemas.microsoft.com/office/infopath/2007/PartnerControls"/>
    </lcf76f155ced4ddcb4097134ff3c332f>
    <TaxCatchAll xmlns="24f359f1-2302-4f2f-b9b6-2bfe443d02d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06EAF2D21FA64184A1E1B3BD08E77D" ma:contentTypeVersion="26" ma:contentTypeDescription="Create a new document." ma:contentTypeScope="" ma:versionID="b0b4bcfc65df22d35430a7597a7621f2">
  <xsd:schema xmlns:xsd="http://www.w3.org/2001/XMLSchema" xmlns:xs="http://www.w3.org/2001/XMLSchema" xmlns:p="http://schemas.microsoft.com/office/2006/metadata/properties" xmlns:ns1="http://schemas.microsoft.com/sharepoint/v3" xmlns:ns2="13388ea3-b1d1-43c4-bb95-9ce32591b969" xmlns:ns3="24f359f1-2302-4f2f-b9b6-2bfe443d02d8" targetNamespace="http://schemas.microsoft.com/office/2006/metadata/properties" ma:root="true" ma:fieldsID="8ac80107848e5934597a82ffb1577ebe" ns1:_="" ns2:_="" ns3:_="">
    <xsd:import namespace="http://schemas.microsoft.com/sharepoint/v3"/>
    <xsd:import namespace="13388ea3-b1d1-43c4-bb95-9ce32591b969"/>
    <xsd:import namespace="24f359f1-2302-4f2f-b9b6-2bfe443d02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88ea3-b1d1-43c4-bb95-9ce32591b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be2e5b6-81c2-4a44-98bd-7db96c4061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359f1-2302-4f2f-b9b6-2bfe443d02d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0237a62-74b2-4bca-9c83-81b7c52d227b}" ma:internalName="TaxCatchAll" ma:showField="CatchAllData" ma:web="24f359f1-2302-4f2f-b9b6-2bfe443d02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17FEED-C8D7-464C-A995-384EDB67F7CF}">
  <ds:schemaRefs>
    <ds:schemaRef ds:uri="http://schemas.microsoft.com/office/2006/metadata/properties"/>
    <ds:schemaRef ds:uri="http://schemas.microsoft.com/office/infopath/2007/PartnerControls"/>
    <ds:schemaRef ds:uri="13388ea3-b1d1-43c4-bb95-9ce32591b969"/>
    <ds:schemaRef ds:uri="24f359f1-2302-4f2f-b9b6-2bfe443d02d8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6A2BF0A-E9E7-4C43-98A4-1BAB62D9C3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BCB10-6A4F-471A-8AA0-7F1FC16219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5E0A13-E2B3-497F-9EC2-43203C602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388ea3-b1d1-43c4-bb95-9ce32591b969"/>
    <ds:schemaRef ds:uri="24f359f1-2302-4f2f-b9b6-2bfe443d02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SoftwareDevelopmentLifecycle.dot</Template>
  <TotalTime>414</TotalTime>
  <Pages>7</Pages>
  <Words>317</Words>
  <Characters>1810</Characters>
  <Application>Microsoft Office Word</Application>
  <DocSecurity>0</DocSecurity>
  <Lines>15</Lines>
  <Paragraphs>4</Paragraphs>
  <ScaleCrop>false</ScaleCrop>
  <Manager/>
  <Company>Klariti.com</Company>
  <LinksUpToDate>false</LinksUpToDate>
  <CharactersWithSpaces>2123</CharactersWithSpaces>
  <SharedDoc>false</SharedDoc>
  <HLinks>
    <vt:vector size="84" baseType="variant">
      <vt:variant>
        <vt:i4>6619256</vt:i4>
      </vt:variant>
      <vt:variant>
        <vt:i4>66</vt:i4>
      </vt:variant>
      <vt:variant>
        <vt:i4>0</vt:i4>
      </vt:variant>
      <vt:variant>
        <vt:i4>5</vt:i4>
      </vt:variant>
      <vt:variant>
        <vt:lpwstr>https://encoded-592c9deb-987b-4562-aa3c-9fa3d37d83e9.uri/https%3a%2f%2flocalhost%3a803x%2f</vt:lpwstr>
      </vt:variant>
      <vt:variant>
        <vt:lpwstr/>
      </vt:variant>
      <vt:variant>
        <vt:i4>6619256</vt:i4>
      </vt:variant>
      <vt:variant>
        <vt:i4>63</vt:i4>
      </vt:variant>
      <vt:variant>
        <vt:i4>0</vt:i4>
      </vt:variant>
      <vt:variant>
        <vt:i4>5</vt:i4>
      </vt:variant>
      <vt:variant>
        <vt:lpwstr>https://encoded-592c9deb-987b-4562-aa3c-9fa3d37d83e9.uri/https%3a%2f%2flocalhost%3a803x%2f</vt:lpwstr>
      </vt:variant>
      <vt:variant>
        <vt:lpwstr/>
      </vt:variant>
      <vt:variant>
        <vt:i4>3866675</vt:i4>
      </vt:variant>
      <vt:variant>
        <vt:i4>60</vt:i4>
      </vt:variant>
      <vt:variant>
        <vt:i4>0</vt:i4>
      </vt:variant>
      <vt:variant>
        <vt:i4>5</vt:i4>
      </vt:variant>
      <vt:variant>
        <vt:lpwstr>https://localhost:8035/</vt:lpwstr>
      </vt:variant>
      <vt:variant>
        <vt:lpwstr/>
      </vt:variant>
      <vt:variant>
        <vt:i4>6225932</vt:i4>
      </vt:variant>
      <vt:variant>
        <vt:i4>57</vt:i4>
      </vt:variant>
      <vt:variant>
        <vt:i4>0</vt:i4>
      </vt:variant>
      <vt:variant>
        <vt:i4>5</vt:i4>
      </vt:variant>
      <vt:variant>
        <vt:lpwstr>https://gitlab.com/rs806/mdcs-group/lta-btds-gui</vt:lpwstr>
      </vt:variant>
      <vt:variant>
        <vt:lpwstr/>
      </vt:variant>
      <vt:variant>
        <vt:i4>589830</vt:i4>
      </vt:variant>
      <vt:variant>
        <vt:i4>54</vt:i4>
      </vt:variant>
      <vt:variant>
        <vt:i4>0</vt:i4>
      </vt:variant>
      <vt:variant>
        <vt:i4>5</vt:i4>
      </vt:variant>
      <vt:variant>
        <vt:lpwstr>https://gitlab.com/rs806/mdcs-group/lta-btds-parent/-/archive/dev/lta-btds-parent-dev.zip</vt:lpwstr>
      </vt:variant>
      <vt:variant>
        <vt:lpwstr/>
      </vt:variant>
      <vt:variant>
        <vt:i4>3997821</vt:i4>
      </vt:variant>
      <vt:variant>
        <vt:i4>51</vt:i4>
      </vt:variant>
      <vt:variant>
        <vt:i4>0</vt:i4>
      </vt:variant>
      <vt:variant>
        <vt:i4>5</vt:i4>
      </vt:variant>
      <vt:variant>
        <vt:lpwstr>https://gitlab.com/rs806/mdcs-group/lta-btds-parent</vt:lpwstr>
      </vt:variant>
      <vt:variant>
        <vt:lpwstr/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_Toc173946369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_Toc173946368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_Toc173946367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_Toc173946366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_Toc173946365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_Toc173946364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_Toc173946363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_Toc173946362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Walsh at Klariti.com</dc:creator>
  <cp:keywords/>
  <dc:description>Created by Ivan Walsh, Klariti Ltd. For more information please see www.klariti.com</dc:description>
  <cp:lastModifiedBy>MANAN Mahasyah</cp:lastModifiedBy>
  <cp:revision>818</cp:revision>
  <cp:lastPrinted>2007-08-23T19:42:00Z</cp:lastPrinted>
  <dcterms:created xsi:type="dcterms:W3CDTF">2024-03-23T20:52:00Z</dcterms:created>
  <dcterms:modified xsi:type="dcterms:W3CDTF">2026-03-13T06:02:00Z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34c4c7-833e-41e4-b0ab-cdb227a2f6f7_Enabled">
    <vt:lpwstr>true</vt:lpwstr>
  </property>
  <property fmtid="{D5CDD505-2E9C-101B-9397-08002B2CF9AE}" pid="3" name="MSIP_Label_5434c4c7-833e-41e4-b0ab-cdb227a2f6f7_SetDate">
    <vt:lpwstr>2024-02-21T02:08:35Z</vt:lpwstr>
  </property>
  <property fmtid="{D5CDD505-2E9C-101B-9397-08002B2CF9AE}" pid="4" name="MSIP_Label_5434c4c7-833e-41e4-b0ab-cdb227a2f6f7_Method">
    <vt:lpwstr>Privileged</vt:lpwstr>
  </property>
  <property fmtid="{D5CDD505-2E9C-101B-9397-08002B2CF9AE}" pid="5" name="MSIP_Label_5434c4c7-833e-41e4-b0ab-cdb227a2f6f7_Name">
    <vt:lpwstr>Official (Open)</vt:lpwstr>
  </property>
  <property fmtid="{D5CDD505-2E9C-101B-9397-08002B2CF9AE}" pid="6" name="MSIP_Label_5434c4c7-833e-41e4-b0ab-cdb227a2f6f7_SiteId">
    <vt:lpwstr>0b11c524-9a1c-4e1b-84cb-6336aefc2243</vt:lpwstr>
  </property>
  <property fmtid="{D5CDD505-2E9C-101B-9397-08002B2CF9AE}" pid="7" name="MSIP_Label_5434c4c7-833e-41e4-b0ab-cdb227a2f6f7_ActionId">
    <vt:lpwstr>41f7c4bc-1929-4583-84b9-5cc66e411789</vt:lpwstr>
  </property>
  <property fmtid="{D5CDD505-2E9C-101B-9397-08002B2CF9AE}" pid="8" name="MSIP_Label_5434c4c7-833e-41e4-b0ab-cdb227a2f6f7_ContentBits">
    <vt:lpwstr>0</vt:lpwstr>
  </property>
  <property fmtid="{D5CDD505-2E9C-101B-9397-08002B2CF9AE}" pid="9" name="ContentTypeId">
    <vt:lpwstr>0x010100E006EAF2D21FA64184A1E1B3BD08E77D</vt:lpwstr>
  </property>
  <property fmtid="{D5CDD505-2E9C-101B-9397-08002B2CF9AE}" pid="10" name="MediaServiceImageTags">
    <vt:lpwstr/>
  </property>
</Properties>
</file>